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EA045A" w14:textId="38E02C64" w:rsidR="00987BE0" w:rsidRDefault="00DB09A6" w:rsidP="00987BE0">
      <w:pPr>
        <w:pStyle w:val="Figura"/>
        <w:spacing w:after="480"/>
        <w:rPr>
          <w:noProof/>
          <w:lang w:eastAsia="pt-BR"/>
        </w:rPr>
      </w:pPr>
      <w:r>
        <w:rPr>
          <w:noProof/>
          <w:lang w:eastAsia="pt-BR"/>
        </w:rPr>
        <w:tab/>
      </w:r>
    </w:p>
    <w:p w14:paraId="37B5B122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50594748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0C107E82" w14:textId="77777777" w:rsidR="00987BE0" w:rsidRDefault="00987BE0" w:rsidP="00987BE0">
      <w:pPr>
        <w:pStyle w:val="Figura"/>
        <w:spacing w:after="480"/>
        <w:rPr>
          <w:noProof/>
          <w:lang w:eastAsia="pt-BR"/>
        </w:rPr>
      </w:pPr>
    </w:p>
    <w:p w14:paraId="6FD20389" w14:textId="77777777" w:rsidR="00987BE0" w:rsidRDefault="00987BE0" w:rsidP="00987BE0">
      <w:pPr>
        <w:pStyle w:val="Figura"/>
        <w:spacing w:after="480"/>
      </w:pPr>
      <w:r>
        <w:rPr>
          <w:noProof/>
          <w:lang w:eastAsia="pt-BR"/>
        </w:rPr>
        <w:drawing>
          <wp:inline distT="0" distB="0" distL="0" distR="0" wp14:anchorId="72798A7D" wp14:editId="3BC2C4A9">
            <wp:extent cx="5400040" cy="11118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N_small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9574" w14:textId="5B7A3719" w:rsidR="00987BE0" w:rsidRPr="00987BE0" w:rsidRDefault="00A53080" w:rsidP="008616DC">
      <w:pPr>
        <w:pStyle w:val="Ttulodocaptulo"/>
        <w:ind w:firstLine="0"/>
        <w:jc w:val="center"/>
        <w:rPr>
          <w:rStyle w:val="Forte"/>
          <w:b/>
          <w:bCs w:val="0"/>
        </w:rPr>
      </w:pPr>
      <w:r w:rsidRPr="00A53080">
        <w:rPr>
          <w:rStyle w:val="Forte"/>
          <w:b/>
          <w:bCs w:val="0"/>
        </w:rPr>
        <w:t>Arquitetando o Universo Big Data da Melhores Compras</w:t>
      </w:r>
    </w:p>
    <w:p w14:paraId="5D00D6D0" w14:textId="7440087D" w:rsidR="00C93F32" w:rsidRPr="00C93F32" w:rsidRDefault="00C93F32" w:rsidP="00C93F32">
      <w:pPr>
        <w:spacing w:after="160" w:line="259" w:lineRule="auto"/>
        <w:ind w:firstLine="0"/>
        <w:jc w:val="center"/>
        <w:rPr>
          <w:rStyle w:val="SubTtulo-AutoreVersoChar"/>
          <w:szCs w:val="20"/>
        </w:rPr>
      </w:pPr>
      <w:r w:rsidRPr="00C93F32">
        <w:rPr>
          <w:rStyle w:val="SubTtulo-AutoreVersoChar"/>
          <w:szCs w:val="20"/>
        </w:rPr>
        <w:t>Andre Luiz Sazana Waleczki      | RM:559685</w:t>
      </w:r>
    </w:p>
    <w:p w14:paraId="043DE220" w14:textId="77777777" w:rsidR="00C93F32" w:rsidRPr="00C93F32" w:rsidRDefault="00C93F32" w:rsidP="00C93F32">
      <w:pPr>
        <w:spacing w:after="160" w:line="259" w:lineRule="auto"/>
        <w:ind w:firstLine="0"/>
        <w:jc w:val="center"/>
        <w:rPr>
          <w:rStyle w:val="SubTtulo-AutoreVersoChar"/>
          <w:szCs w:val="20"/>
        </w:rPr>
      </w:pPr>
      <w:r w:rsidRPr="00C93F32">
        <w:rPr>
          <w:rStyle w:val="SubTtulo-AutoreVersoChar"/>
          <w:szCs w:val="20"/>
        </w:rPr>
        <w:t>Guilherme Vinícius dos Santos   | RM:560564</w:t>
      </w:r>
    </w:p>
    <w:p w14:paraId="5518A311" w14:textId="77777777" w:rsidR="00C93F32" w:rsidRPr="00C93F32" w:rsidRDefault="00C93F32" w:rsidP="00C93F32">
      <w:pPr>
        <w:spacing w:after="160" w:line="259" w:lineRule="auto"/>
        <w:ind w:firstLine="0"/>
        <w:jc w:val="center"/>
        <w:rPr>
          <w:rStyle w:val="SubTtulo-AutoreVersoChar"/>
          <w:szCs w:val="20"/>
        </w:rPr>
      </w:pPr>
      <w:r w:rsidRPr="00C93F32">
        <w:rPr>
          <w:rStyle w:val="SubTtulo-AutoreVersoChar"/>
          <w:szCs w:val="20"/>
        </w:rPr>
        <w:t>Henrique Caproni Siqueira       | RM:560105</w:t>
      </w:r>
    </w:p>
    <w:p w14:paraId="2D349AEB" w14:textId="77777777" w:rsidR="00C93F32" w:rsidRPr="00C93F32" w:rsidRDefault="00C93F32" w:rsidP="00C93F32">
      <w:pPr>
        <w:spacing w:after="160" w:line="259" w:lineRule="auto"/>
        <w:ind w:firstLine="0"/>
        <w:jc w:val="center"/>
        <w:rPr>
          <w:rStyle w:val="SubTtulo-AutoreVersoChar"/>
          <w:szCs w:val="20"/>
        </w:rPr>
      </w:pPr>
      <w:r w:rsidRPr="00C93F32">
        <w:rPr>
          <w:rStyle w:val="SubTtulo-AutoreVersoChar"/>
          <w:szCs w:val="20"/>
        </w:rPr>
        <w:t>Renan Thiago Aviz e Silva       | RM:560849</w:t>
      </w:r>
    </w:p>
    <w:p w14:paraId="5627F7BF" w14:textId="5792880A" w:rsidR="00C93F32" w:rsidRPr="00C93F32" w:rsidRDefault="00C93F32" w:rsidP="00C93F32">
      <w:pPr>
        <w:spacing w:after="160" w:line="259" w:lineRule="auto"/>
        <w:ind w:firstLine="0"/>
        <w:jc w:val="center"/>
        <w:rPr>
          <w:rStyle w:val="SubTtulo-AutoreVersoChar"/>
          <w:szCs w:val="20"/>
        </w:rPr>
      </w:pPr>
      <w:r w:rsidRPr="00C93F32">
        <w:rPr>
          <w:rStyle w:val="SubTtulo-AutoreVersoChar"/>
          <w:szCs w:val="20"/>
        </w:rPr>
        <w:t>Thiago Evangelista Dias         | RM:559403</w:t>
      </w:r>
    </w:p>
    <w:p w14:paraId="17DF6F20" w14:textId="56583413" w:rsidR="00987BE0" w:rsidRDefault="00C93F32" w:rsidP="00C93F32">
      <w:pPr>
        <w:spacing w:after="160" w:line="259" w:lineRule="auto"/>
        <w:ind w:firstLine="0"/>
        <w:jc w:val="center"/>
      </w:pPr>
      <w:r w:rsidRPr="00C93F32">
        <w:rPr>
          <w:rStyle w:val="SubTtulo-AutoreVersoChar"/>
          <w:szCs w:val="20"/>
        </w:rPr>
        <w:t>Versão 3</w:t>
      </w:r>
      <w:r w:rsidRPr="00C93F32">
        <w:rPr>
          <w:rStyle w:val="SubTtulo-AutoreVersoChar"/>
          <w:szCs w:val="20"/>
        </w:rPr>
        <w:tab/>
      </w:r>
      <w:r w:rsidR="00987BE0">
        <w:br w:type="page"/>
      </w:r>
    </w:p>
    <w:p w14:paraId="71B6CC67" w14:textId="48812F08" w:rsidR="00987BE0" w:rsidRPr="00987BE0" w:rsidRDefault="00987BE0" w:rsidP="00591097">
      <w:pPr>
        <w:pStyle w:val="Ttulo-Sumrios"/>
        <w:rPr>
          <w:rStyle w:val="SubTtulo-AutoreVersoChar"/>
          <w:b/>
        </w:rPr>
      </w:pPr>
      <w:r w:rsidRPr="00987BE0">
        <w:rPr>
          <w:rStyle w:val="SubTtulo-AutoreVersoChar"/>
          <w:b/>
        </w:rPr>
        <w:lastRenderedPageBreak/>
        <w:t>HISTÓRI</w:t>
      </w:r>
      <w:r w:rsidR="00A36C8B">
        <w:rPr>
          <w:rStyle w:val="SubTtulo-AutoreVersoChar"/>
          <w:b/>
        </w:rPr>
        <w:t>C</w:t>
      </w:r>
      <w:r w:rsidRPr="00987BE0">
        <w:rPr>
          <w:rStyle w:val="SubTtulo-AutoreVersoChar"/>
          <w:b/>
        </w:rPr>
        <w:t xml:space="preserve">O DE </w:t>
      </w:r>
      <w:r w:rsidR="000F0E4E">
        <w:rPr>
          <w:rStyle w:val="SubTtulo-AutoreVersoChar"/>
          <w:b/>
        </w:rPr>
        <w:t>VERSÕES</w:t>
      </w:r>
    </w:p>
    <w:tbl>
      <w:tblPr>
        <w:tblStyle w:val="Histricoderevises"/>
        <w:tblW w:w="5000" w:type="pct"/>
        <w:tblLook w:val="0420" w:firstRow="1" w:lastRow="0" w:firstColumn="0" w:lastColumn="0" w:noHBand="0" w:noVBand="1"/>
      </w:tblPr>
      <w:tblGrid>
        <w:gridCol w:w="903"/>
        <w:gridCol w:w="1362"/>
        <w:gridCol w:w="2267"/>
        <w:gridCol w:w="4529"/>
      </w:tblGrid>
      <w:tr w:rsidR="00987BE0" w:rsidRPr="00B118A1" w14:paraId="55D05297" w14:textId="77777777" w:rsidTr="0CE488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8" w:type="pct"/>
          </w:tcPr>
          <w:p w14:paraId="0CCC8AF3" w14:textId="77777777" w:rsidR="00987BE0" w:rsidRPr="00B118A1" w:rsidRDefault="00987BE0" w:rsidP="00072A6C">
            <w:pPr>
              <w:pStyle w:val="TtuloTabelas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Versão</w:t>
            </w:r>
          </w:p>
        </w:tc>
        <w:tc>
          <w:tcPr>
            <w:tcW w:w="751" w:type="pct"/>
          </w:tcPr>
          <w:p w14:paraId="1DFB45C0" w14:textId="77777777" w:rsidR="00987BE0" w:rsidRPr="00B118A1" w:rsidRDefault="00987BE0" w:rsidP="00072A6C">
            <w:pPr>
              <w:pStyle w:val="TtuloTabelas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Data</w:t>
            </w:r>
          </w:p>
        </w:tc>
        <w:tc>
          <w:tcPr>
            <w:tcW w:w="1251" w:type="pct"/>
          </w:tcPr>
          <w:p w14:paraId="4BAF9670" w14:textId="77777777" w:rsidR="00987BE0" w:rsidRPr="00B118A1" w:rsidRDefault="00987BE0" w:rsidP="00072A6C">
            <w:pPr>
              <w:pStyle w:val="TtuloTabelas"/>
              <w:jc w:val="left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Responsável</w:t>
            </w:r>
          </w:p>
        </w:tc>
        <w:tc>
          <w:tcPr>
            <w:tcW w:w="2499" w:type="pct"/>
          </w:tcPr>
          <w:p w14:paraId="2A2B2FAA" w14:textId="77777777" w:rsidR="00987BE0" w:rsidRPr="00B118A1" w:rsidRDefault="00987BE0" w:rsidP="00072A6C">
            <w:pPr>
              <w:pStyle w:val="TtuloTabelas"/>
              <w:jc w:val="left"/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</w:pPr>
            <w:r w:rsidRPr="00B118A1">
              <w:rPr>
                <w:rStyle w:val="SubTtulo-AutoreVersoChar"/>
                <w:bCs/>
                <w:color w:val="FFFFFF" w:themeColor="background1"/>
                <w:sz w:val="20"/>
                <w:szCs w:val="16"/>
              </w:rPr>
              <w:t>Descrição</w:t>
            </w:r>
          </w:p>
        </w:tc>
      </w:tr>
      <w:tr w:rsidR="00987BE0" w:rsidRPr="00B118A1" w14:paraId="6CF984A1" w14:textId="77777777" w:rsidTr="0CE48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" w:type="pct"/>
          </w:tcPr>
          <w:p w14:paraId="33FD4FC9" w14:textId="0CF67C70" w:rsidR="00987BE0" w:rsidRPr="00B118A1" w:rsidRDefault="00BC3392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sz w:val="20"/>
                <w:szCs w:val="16"/>
              </w:rPr>
              <w:t>1</w:t>
            </w:r>
          </w:p>
        </w:tc>
        <w:tc>
          <w:tcPr>
            <w:tcW w:w="751" w:type="pct"/>
          </w:tcPr>
          <w:p w14:paraId="17EA9F33" w14:textId="5F628A00" w:rsidR="00987BE0" w:rsidRPr="00B118A1" w:rsidRDefault="00BC3392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1</w:t>
            </w:r>
            <w:r w:rsidR="00A53080">
              <w:rPr>
                <w:rStyle w:val="SubTtulo-AutoreVersoChar"/>
                <w:b w:val="0"/>
                <w:bCs w:val="0"/>
                <w:sz w:val="20"/>
                <w:szCs w:val="16"/>
              </w:rPr>
              <w:t>8</w:t>
            </w: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/06/2024</w:t>
            </w:r>
          </w:p>
        </w:tc>
        <w:tc>
          <w:tcPr>
            <w:tcW w:w="1251" w:type="pct"/>
          </w:tcPr>
          <w:p w14:paraId="1EEA1E74" w14:textId="7E240D31" w:rsidR="00987BE0" w:rsidRPr="00B118A1" w:rsidRDefault="00BC3392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 xml:space="preserve">Patrícia Maura </w:t>
            </w:r>
            <w:proofErr w:type="spellStart"/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Angelini</w:t>
            </w:r>
            <w:proofErr w:type="spellEnd"/>
          </w:p>
        </w:tc>
        <w:tc>
          <w:tcPr>
            <w:tcW w:w="2499" w:type="pct"/>
          </w:tcPr>
          <w:p w14:paraId="169F0117" w14:textId="11083A7B" w:rsidR="00987BE0" w:rsidRPr="00B118A1" w:rsidRDefault="00BC3392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 xml:space="preserve">Versão Inicial </w:t>
            </w:r>
            <w:proofErr w:type="spellStart"/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Template</w:t>
            </w:r>
            <w:proofErr w:type="spellEnd"/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 xml:space="preserve"> PBL Fase </w:t>
            </w:r>
            <w:r w:rsidR="00A53080">
              <w:rPr>
                <w:rStyle w:val="SubTtulo-AutoreVersoChar"/>
                <w:b w:val="0"/>
                <w:bCs w:val="0"/>
                <w:sz w:val="20"/>
                <w:szCs w:val="16"/>
              </w:rPr>
              <w:t>6</w:t>
            </w: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 xml:space="preserve"> - </w:t>
            </w:r>
            <w:r w:rsidRPr="00BC3392">
              <w:rPr>
                <w:rStyle w:val="SubTtulo-AutoreVersoChar"/>
                <w:b w:val="0"/>
                <w:bCs w:val="0"/>
                <w:sz w:val="20"/>
                <w:szCs w:val="16"/>
              </w:rPr>
              <w:t xml:space="preserve">CAP 01 - </w:t>
            </w:r>
            <w:r w:rsidR="00A53080" w:rsidRPr="00A53080">
              <w:rPr>
                <w:rStyle w:val="SubTtulo-AutoreVersoChar"/>
                <w:b w:val="0"/>
                <w:bCs w:val="0"/>
                <w:sz w:val="20"/>
                <w:szCs w:val="16"/>
              </w:rPr>
              <w:t>ARQUITETANDO O UNIVERSO BIG DATA DA MELHORES COMPRAS</w:t>
            </w:r>
          </w:p>
        </w:tc>
      </w:tr>
      <w:tr w:rsidR="00987BE0" w:rsidRPr="00B118A1" w14:paraId="4E63665B" w14:textId="77777777" w:rsidTr="0CE488D6">
        <w:tc>
          <w:tcPr>
            <w:tcW w:w="498" w:type="pct"/>
          </w:tcPr>
          <w:p w14:paraId="3B61F3F3" w14:textId="29711912" w:rsidR="00987BE0" w:rsidRPr="00B118A1" w:rsidRDefault="0034219F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2</w:t>
            </w:r>
          </w:p>
        </w:tc>
        <w:tc>
          <w:tcPr>
            <w:tcW w:w="751" w:type="pct"/>
          </w:tcPr>
          <w:p w14:paraId="37D874A4" w14:textId="1A1F4AF9" w:rsidR="00987BE0" w:rsidRPr="00B118A1" w:rsidRDefault="1EF330E6" w:rsidP="0CE488D6">
            <w:pPr>
              <w:pStyle w:val="NormalTabela"/>
              <w:rPr>
                <w:rStyle w:val="SubTtulo-AutoreVersoChar"/>
                <w:b w:val="0"/>
                <w:bCs w:val="0"/>
                <w:sz w:val="20"/>
              </w:rPr>
            </w:pPr>
            <w:r w:rsidRPr="0CE488D6">
              <w:rPr>
                <w:rStyle w:val="SubTtulo-AutoreVersoChar"/>
                <w:b w:val="0"/>
                <w:bCs w:val="0"/>
                <w:sz w:val="20"/>
              </w:rPr>
              <w:t>27/06/2024</w:t>
            </w:r>
          </w:p>
        </w:tc>
        <w:tc>
          <w:tcPr>
            <w:tcW w:w="1251" w:type="pct"/>
          </w:tcPr>
          <w:p w14:paraId="05FF765F" w14:textId="1C653380" w:rsidR="00987BE0" w:rsidRPr="00B118A1" w:rsidRDefault="1EF330E6" w:rsidP="0CE488D6">
            <w:pPr>
              <w:pStyle w:val="NormalTabela"/>
              <w:rPr>
                <w:rStyle w:val="SubTtulo-AutoreVersoChar"/>
                <w:b w:val="0"/>
                <w:bCs w:val="0"/>
                <w:sz w:val="20"/>
              </w:rPr>
            </w:pPr>
            <w:r w:rsidRPr="0CE488D6">
              <w:rPr>
                <w:rStyle w:val="SubTtulo-AutoreVersoChar"/>
                <w:b w:val="0"/>
                <w:bCs w:val="0"/>
                <w:sz w:val="20"/>
              </w:rPr>
              <w:t>Rita de Cássia Rodrigues</w:t>
            </w:r>
          </w:p>
        </w:tc>
        <w:tc>
          <w:tcPr>
            <w:tcW w:w="2499" w:type="pct"/>
          </w:tcPr>
          <w:p w14:paraId="346CD63B" w14:textId="4C248407" w:rsidR="00987BE0" w:rsidRPr="00B118A1" w:rsidRDefault="1EF330E6" w:rsidP="0CE488D6">
            <w:pPr>
              <w:pStyle w:val="NormalTabela"/>
              <w:rPr>
                <w:rStyle w:val="SubTtulo-AutoreVersoChar"/>
                <w:b w:val="0"/>
                <w:bCs w:val="0"/>
                <w:sz w:val="20"/>
              </w:rPr>
            </w:pPr>
            <w:r w:rsidRPr="0CE488D6">
              <w:rPr>
                <w:rStyle w:val="SubTtulo-AutoreVersoChar"/>
                <w:b w:val="0"/>
                <w:bCs w:val="0"/>
                <w:sz w:val="20"/>
              </w:rPr>
              <w:t>Revisão acadêmica</w:t>
            </w:r>
          </w:p>
        </w:tc>
      </w:tr>
      <w:tr w:rsidR="00987BE0" w:rsidRPr="00B118A1" w14:paraId="352F26D1" w14:textId="77777777" w:rsidTr="0CE48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" w:type="pct"/>
          </w:tcPr>
          <w:p w14:paraId="565A917E" w14:textId="711379AE" w:rsidR="00987BE0" w:rsidRPr="00B118A1" w:rsidRDefault="0034219F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3</w:t>
            </w:r>
          </w:p>
        </w:tc>
        <w:tc>
          <w:tcPr>
            <w:tcW w:w="751" w:type="pct"/>
          </w:tcPr>
          <w:p w14:paraId="6B8C5FD8" w14:textId="423A0646" w:rsidR="00987BE0" w:rsidRPr="00B118A1" w:rsidRDefault="0034219F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21/04/2025</w:t>
            </w:r>
          </w:p>
        </w:tc>
        <w:tc>
          <w:tcPr>
            <w:tcW w:w="1251" w:type="pct"/>
          </w:tcPr>
          <w:p w14:paraId="0345CFD8" w14:textId="404A64E9" w:rsidR="00987BE0" w:rsidRPr="00B118A1" w:rsidRDefault="0034219F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Andre Luiz Sazana Waleczki</w:t>
            </w:r>
          </w:p>
        </w:tc>
        <w:tc>
          <w:tcPr>
            <w:tcW w:w="2499" w:type="pct"/>
          </w:tcPr>
          <w:p w14:paraId="28433403" w14:textId="3294374A" w:rsidR="00987BE0" w:rsidRPr="00B118A1" w:rsidRDefault="0034219F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 xml:space="preserve">Criação de Conteúdo </w:t>
            </w:r>
            <w:proofErr w:type="spellStart"/>
            <w:r>
              <w:rPr>
                <w:rStyle w:val="SubTtulo-AutoreVersoChar"/>
                <w:b w:val="0"/>
                <w:bCs w:val="0"/>
                <w:sz w:val="20"/>
                <w:szCs w:val="16"/>
              </w:rPr>
              <w:t>academico</w:t>
            </w:r>
            <w:proofErr w:type="spellEnd"/>
          </w:p>
        </w:tc>
      </w:tr>
      <w:tr w:rsidR="00987BE0" w:rsidRPr="00B118A1" w14:paraId="24FD5104" w14:textId="77777777" w:rsidTr="0CE488D6">
        <w:tc>
          <w:tcPr>
            <w:tcW w:w="498" w:type="pct"/>
          </w:tcPr>
          <w:p w14:paraId="6CF0F498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751" w:type="pct"/>
          </w:tcPr>
          <w:p w14:paraId="72E44ECC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1251" w:type="pct"/>
          </w:tcPr>
          <w:p w14:paraId="3BAFD162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2499" w:type="pct"/>
          </w:tcPr>
          <w:p w14:paraId="63007E62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  <w:tr w:rsidR="00987BE0" w:rsidRPr="00B118A1" w14:paraId="4266F9A8" w14:textId="77777777" w:rsidTr="0CE48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" w:type="pct"/>
          </w:tcPr>
          <w:p w14:paraId="2519D102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751" w:type="pct"/>
          </w:tcPr>
          <w:p w14:paraId="6A74094C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1251" w:type="pct"/>
          </w:tcPr>
          <w:p w14:paraId="0095A512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2499" w:type="pct"/>
          </w:tcPr>
          <w:p w14:paraId="07EA4BB4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  <w:tr w:rsidR="00987BE0" w:rsidRPr="00B118A1" w14:paraId="5C0A6B5A" w14:textId="77777777" w:rsidTr="0CE488D6">
        <w:trPr>
          <w:trHeight w:val="77"/>
        </w:trPr>
        <w:tc>
          <w:tcPr>
            <w:tcW w:w="498" w:type="pct"/>
          </w:tcPr>
          <w:p w14:paraId="03846908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751" w:type="pct"/>
          </w:tcPr>
          <w:p w14:paraId="09BDFC2D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1251" w:type="pct"/>
          </w:tcPr>
          <w:p w14:paraId="587FFA86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2499" w:type="pct"/>
          </w:tcPr>
          <w:p w14:paraId="40BADF04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  <w:tr w:rsidR="00987BE0" w:rsidRPr="00B118A1" w14:paraId="6992642C" w14:textId="77777777" w:rsidTr="0CE48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98" w:type="pct"/>
          </w:tcPr>
          <w:p w14:paraId="16C53FCD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751" w:type="pct"/>
          </w:tcPr>
          <w:p w14:paraId="282D68BA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1251" w:type="pct"/>
          </w:tcPr>
          <w:p w14:paraId="71176575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  <w:tc>
          <w:tcPr>
            <w:tcW w:w="2499" w:type="pct"/>
          </w:tcPr>
          <w:p w14:paraId="299C3B0E" w14:textId="77777777" w:rsidR="00987BE0" w:rsidRPr="00B118A1" w:rsidRDefault="00987BE0" w:rsidP="00591097">
            <w:pPr>
              <w:pStyle w:val="NormalTabela"/>
              <w:rPr>
                <w:rStyle w:val="SubTtulo-AutoreVersoChar"/>
                <w:b w:val="0"/>
                <w:bCs w:val="0"/>
                <w:sz w:val="20"/>
                <w:szCs w:val="16"/>
              </w:rPr>
            </w:pPr>
          </w:p>
        </w:tc>
      </w:tr>
    </w:tbl>
    <w:p w14:paraId="3019CEE4" w14:textId="77777777" w:rsidR="00987BE0" w:rsidRDefault="00987BE0" w:rsidP="00591097">
      <w:pPr>
        <w:pStyle w:val="SubTtulo-AutoreVerso"/>
        <w:rPr>
          <w:rStyle w:val="SubTtulo-AutoreVersoChar"/>
          <w:b/>
        </w:rPr>
      </w:pPr>
    </w:p>
    <w:p w14:paraId="6922D1AC" w14:textId="77777777" w:rsidR="00987BE0" w:rsidRDefault="00987BE0" w:rsidP="00591097">
      <w:pPr>
        <w:pStyle w:val="SubTtulo-AutoreVerso"/>
        <w:rPr>
          <w:rStyle w:val="SubTtulo-AutoreVersoChar"/>
          <w:b/>
        </w:rPr>
      </w:pPr>
      <w:r>
        <w:rPr>
          <w:rStyle w:val="SubTtulo-AutoreVersoChar"/>
        </w:rPr>
        <w:br w:type="page"/>
      </w:r>
    </w:p>
    <w:p w14:paraId="77D2B34F" w14:textId="77777777" w:rsidR="00987BE0" w:rsidRDefault="00987BE0" w:rsidP="00591097">
      <w:pPr>
        <w:pStyle w:val="SubTtulo-AutoreVerso"/>
        <w:rPr>
          <w:rStyle w:val="SubTtulo-AutoreVersoChar"/>
          <w:b/>
        </w:rPr>
      </w:pPr>
    </w:p>
    <w:p w14:paraId="6935D941" w14:textId="77777777" w:rsidR="00987BE0" w:rsidRDefault="00987BE0" w:rsidP="00591097">
      <w:pPr>
        <w:pStyle w:val="SubTtulo-AutoreVerso"/>
        <w:rPr>
          <w:rStyle w:val="SubTtulo-AutoreVersoChar"/>
          <w:b/>
        </w:rPr>
      </w:pPr>
    </w:p>
    <w:p w14:paraId="51DC80AF" w14:textId="77777777" w:rsidR="00987BE0" w:rsidRDefault="00987BE0" w:rsidP="00591097">
      <w:pPr>
        <w:pStyle w:val="SubTtulo-AutoreVerso"/>
        <w:rPr>
          <w:rStyle w:val="SubTtulo-AutoreVersoChar"/>
          <w:b/>
        </w:rPr>
      </w:pPr>
    </w:p>
    <w:p w14:paraId="13418CE6" w14:textId="77777777" w:rsidR="00987BE0" w:rsidRDefault="00987BE0" w:rsidP="00591097">
      <w:pPr>
        <w:pStyle w:val="SubTtulo-AutoreVerso"/>
        <w:rPr>
          <w:rStyle w:val="SubTtulo-AutoreVersoChar"/>
          <w:b/>
        </w:rPr>
      </w:pPr>
    </w:p>
    <w:p w14:paraId="54C7066E" w14:textId="77777777" w:rsidR="00987BE0" w:rsidRDefault="00987BE0" w:rsidP="00591097">
      <w:pPr>
        <w:pStyle w:val="SubTtulo-AutoreVerso"/>
        <w:rPr>
          <w:rStyle w:val="SubTtulo-AutoreVersoChar"/>
          <w:b/>
        </w:rPr>
      </w:pPr>
    </w:p>
    <w:p w14:paraId="724E909C" w14:textId="77777777" w:rsidR="00987BE0" w:rsidRDefault="00987BE0" w:rsidP="00591097">
      <w:pPr>
        <w:pStyle w:val="SubTtulo-AutoreVerso"/>
        <w:rPr>
          <w:rStyle w:val="SubTtulo-AutoreVersoChar"/>
          <w:b/>
        </w:rPr>
      </w:pPr>
    </w:p>
    <w:p w14:paraId="4B0EAB08" w14:textId="77777777" w:rsidR="00A36C8B" w:rsidRDefault="00A36C8B" w:rsidP="00A36C8B">
      <w:pPr>
        <w:ind w:firstLine="0"/>
        <w:jc w:val="center"/>
      </w:pPr>
    </w:p>
    <w:p w14:paraId="0CC41D36" w14:textId="77777777" w:rsidR="00A36C8B" w:rsidRDefault="00A36C8B" w:rsidP="00A36C8B">
      <w:pPr>
        <w:ind w:firstLine="0"/>
        <w:jc w:val="center"/>
      </w:pPr>
    </w:p>
    <w:p w14:paraId="5AA16925" w14:textId="77777777" w:rsidR="00A36C8B" w:rsidRDefault="00A36C8B" w:rsidP="00A36C8B">
      <w:pPr>
        <w:ind w:firstLine="0"/>
        <w:jc w:val="center"/>
      </w:pPr>
    </w:p>
    <w:p w14:paraId="7D4BAA0C" w14:textId="77777777" w:rsidR="00A36C8B" w:rsidRDefault="00A36C8B" w:rsidP="00A36C8B">
      <w:pPr>
        <w:ind w:firstLine="0"/>
        <w:jc w:val="center"/>
      </w:pPr>
    </w:p>
    <w:p w14:paraId="5AC786FE" w14:textId="77777777" w:rsidR="00987BE0" w:rsidRDefault="00987BE0" w:rsidP="00A36C8B">
      <w:pPr>
        <w:ind w:firstLine="0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FF6CEC" wp14:editId="1702784C">
                <wp:simplePos x="0" y="0"/>
                <wp:positionH relativeFrom="column">
                  <wp:posOffset>96520</wp:posOffset>
                </wp:positionH>
                <wp:positionV relativeFrom="paragraph">
                  <wp:posOffset>943610</wp:posOffset>
                </wp:positionV>
                <wp:extent cx="5361940" cy="2537460"/>
                <wp:effectExtent l="0" t="0" r="10160" b="15240"/>
                <wp:wrapTopAndBottom/>
                <wp:docPr id="4" name="Retângul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61940" cy="2537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B0D5A5" w14:textId="77777777" w:rsidR="00ED1183" w:rsidRDefault="00ED1183" w:rsidP="00987BE0">
                            <w:pPr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</w:t>
                            </w:r>
                          </w:p>
                          <w:p w14:paraId="1D00F8E7" w14:textId="77777777" w:rsidR="00ED1183" w:rsidRDefault="00ED1183" w:rsidP="00987BE0">
                            <w:pPr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ab/>
                              <w:t>A000a    Sobrenome, Nome</w:t>
                            </w:r>
                          </w:p>
                          <w:p w14:paraId="49598737" w14:textId="77777777" w:rsidR="00ED1183" w:rsidRDefault="00ED1183" w:rsidP="00987BE0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Título [livro eletrônico] / Nome Sobrenome. -- São </w:t>
                            </w:r>
                            <w:proofErr w:type="gramStart"/>
                            <w:r>
                              <w:rPr>
                                <w:rFonts w:eastAsia="Arial"/>
                                <w:sz w:val="18"/>
                              </w:rPr>
                              <w:t>Paulo :</w:t>
                            </w:r>
                            <w:proofErr w:type="gramEnd"/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Fiap, 2016.</w:t>
                            </w:r>
                          </w:p>
                          <w:p w14:paraId="0AA525E5" w14:textId="77777777" w:rsidR="00ED1183" w:rsidRDefault="00ED1183" w:rsidP="00987BE0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 x </w:t>
                            </w:r>
                            <w:proofErr w:type="gramStart"/>
                            <w:r>
                              <w:rPr>
                                <w:rFonts w:eastAsia="Arial"/>
                                <w:sz w:val="18"/>
                              </w:rPr>
                              <w:t>MB ;</w:t>
                            </w:r>
                            <w:proofErr w:type="gramEnd"/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="Arial"/>
                                <w:sz w:val="18"/>
                              </w:rPr>
                              <w:t>ePUB</w:t>
                            </w:r>
                            <w:proofErr w:type="spellEnd"/>
                          </w:p>
                          <w:p w14:paraId="7CAB7EA8" w14:textId="77777777" w:rsidR="00ED1183" w:rsidRDefault="00ED1183" w:rsidP="00987BE0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                      </w:t>
                            </w:r>
                          </w:p>
                          <w:p w14:paraId="5A26E346" w14:textId="77777777" w:rsidR="00ED1183" w:rsidRDefault="00ED1183" w:rsidP="00987BE0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Bibliografia.</w:t>
                            </w:r>
                          </w:p>
                          <w:p w14:paraId="20E9D22B" w14:textId="77777777" w:rsidR="00ED1183" w:rsidRDefault="00ED1183" w:rsidP="00987BE0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ISBN 000-00-00000-00-0</w:t>
                            </w:r>
                          </w:p>
                          <w:p w14:paraId="45307803" w14:textId="77777777" w:rsidR="00ED1183" w:rsidRDefault="00ED1183" w:rsidP="00987BE0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 </w:t>
                            </w:r>
                          </w:p>
                          <w:p w14:paraId="6F78F45D" w14:textId="77777777" w:rsidR="00ED1183" w:rsidRDefault="00ED1183" w:rsidP="00987BE0">
                            <w:pPr>
                              <w:spacing w:after="0"/>
                              <w:rPr>
                                <w:rFonts w:eastAsia="Arial"/>
                                <w:sz w:val="20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ab/>
                              <w:t>Categoria. 2. Subcategoria. S., Nome. II. Título.</w:t>
                            </w:r>
                            <w:r>
                              <w:rPr>
                                <w:rFonts w:eastAsia="Arial"/>
                                <w:sz w:val="20"/>
                              </w:rPr>
                              <w:t xml:space="preserve">                                </w:t>
                            </w:r>
                          </w:p>
                          <w:p w14:paraId="0E43757F" w14:textId="77777777" w:rsidR="00ED1183" w:rsidRDefault="00ED1183" w:rsidP="00987BE0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                                                                       </w:t>
                            </w:r>
                          </w:p>
                          <w:p w14:paraId="4CFF3738" w14:textId="77777777" w:rsidR="00ED1183" w:rsidRDefault="00ED1183" w:rsidP="00987BE0">
                            <w:pPr>
                              <w:spacing w:after="0"/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                                                                          CDU 000.000.00</w:t>
                            </w:r>
                          </w:p>
                          <w:p w14:paraId="75F62E04" w14:textId="77777777" w:rsidR="00ED1183" w:rsidRDefault="00ED1183" w:rsidP="00987BE0"/>
                          <w:p w14:paraId="00504505" w14:textId="77777777" w:rsidR="00ED1183" w:rsidRDefault="00ED1183" w:rsidP="00987BE0">
                            <w:pPr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      </w:t>
                            </w:r>
                          </w:p>
                          <w:p w14:paraId="22748425" w14:textId="77777777" w:rsidR="00ED1183" w:rsidRDefault="00ED1183" w:rsidP="00987BE0">
                            <w:pPr>
                              <w:rPr>
                                <w:rFonts w:eastAsia="Arial"/>
                                <w:sz w:val="18"/>
                              </w:rPr>
                            </w:pPr>
                            <w:r>
                              <w:rPr>
                                <w:rFonts w:eastAsia="Arial"/>
                                <w:sz w:val="18"/>
                              </w:rPr>
                              <w:t xml:space="preserve">    </w:t>
                            </w:r>
                          </w:p>
                          <w:p w14:paraId="6AFE432D" w14:textId="77777777" w:rsidR="00ED1183" w:rsidRDefault="00ED1183" w:rsidP="00987BE0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FF6CEC" id="Retângulo 4" o:spid="_x0000_s1026" style="position:absolute;left:0;text-align:left;margin-left:7.6pt;margin-top:74.3pt;width:422.2pt;height:19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" strokecolor="gray">
                <v:stroke joinstyle="round"/>
                <v:textbox inset="0,0,0,0">
                  <w:txbxContent>
                    <w:p w14:paraId="6AB0D5A5" w14:textId="77777777" w:rsidR="00ED1183" w:rsidRDefault="00ED1183" w:rsidP="00987BE0">
                      <w:pPr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</w:t>
                      </w:r>
                    </w:p>
                    <w:p w14:paraId="1D00F8E7" w14:textId="77777777" w:rsidR="00ED1183" w:rsidRDefault="00ED1183" w:rsidP="00987BE0">
                      <w:pPr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ab/>
                        <w:t>A000a    Sobrenome, Nome</w:t>
                      </w:r>
                    </w:p>
                    <w:p w14:paraId="49598737" w14:textId="77777777" w:rsidR="00ED1183" w:rsidRDefault="00ED1183" w:rsidP="00987BE0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Título [livro eletrônico] / Nome Sobrenome. -- São </w:t>
                      </w:r>
                      <w:proofErr w:type="gramStart"/>
                      <w:r>
                        <w:rPr>
                          <w:rFonts w:eastAsia="Arial"/>
                          <w:sz w:val="18"/>
                        </w:rPr>
                        <w:t>Paulo :</w:t>
                      </w:r>
                      <w:proofErr w:type="gramEnd"/>
                      <w:r>
                        <w:rPr>
                          <w:rFonts w:eastAsia="Arial"/>
                          <w:sz w:val="18"/>
                        </w:rPr>
                        <w:t xml:space="preserve"> Fiap, 2016.</w:t>
                      </w:r>
                    </w:p>
                    <w:p w14:paraId="0AA525E5" w14:textId="77777777" w:rsidR="00ED1183" w:rsidRDefault="00ED1183" w:rsidP="00987BE0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 x </w:t>
                      </w:r>
                      <w:proofErr w:type="gramStart"/>
                      <w:r>
                        <w:rPr>
                          <w:rFonts w:eastAsia="Arial"/>
                          <w:sz w:val="18"/>
                        </w:rPr>
                        <w:t>MB ;</w:t>
                      </w:r>
                      <w:proofErr w:type="gramEnd"/>
                      <w:r>
                        <w:rPr>
                          <w:rFonts w:eastAsia="Arial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="Arial"/>
                          <w:sz w:val="18"/>
                        </w:rPr>
                        <w:t>ePUB</w:t>
                      </w:r>
                      <w:proofErr w:type="spellEnd"/>
                    </w:p>
                    <w:p w14:paraId="7CAB7EA8" w14:textId="77777777" w:rsidR="00ED1183" w:rsidRDefault="00ED1183" w:rsidP="00987BE0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                      </w:t>
                      </w:r>
                    </w:p>
                    <w:p w14:paraId="5A26E346" w14:textId="77777777" w:rsidR="00ED1183" w:rsidRDefault="00ED1183" w:rsidP="00987BE0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Bibliografia.</w:t>
                      </w:r>
                    </w:p>
                    <w:p w14:paraId="20E9D22B" w14:textId="77777777" w:rsidR="00ED1183" w:rsidRDefault="00ED1183" w:rsidP="00987BE0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ISBN 000-00-00000-00-0</w:t>
                      </w:r>
                    </w:p>
                    <w:p w14:paraId="45307803" w14:textId="77777777" w:rsidR="00ED1183" w:rsidRDefault="00ED1183" w:rsidP="00987BE0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 </w:t>
                      </w:r>
                    </w:p>
                    <w:p w14:paraId="6F78F45D" w14:textId="77777777" w:rsidR="00ED1183" w:rsidRDefault="00ED1183" w:rsidP="00987BE0">
                      <w:pPr>
                        <w:spacing w:after="0"/>
                        <w:rPr>
                          <w:rFonts w:eastAsia="Arial"/>
                          <w:sz w:val="20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ab/>
                        <w:t>Categoria. 2. Subcategoria. S., Nome. II. Título.</w:t>
                      </w:r>
                      <w:r>
                        <w:rPr>
                          <w:rFonts w:eastAsia="Arial"/>
                          <w:sz w:val="20"/>
                        </w:rPr>
                        <w:t xml:space="preserve">                                </w:t>
                      </w:r>
                    </w:p>
                    <w:p w14:paraId="0E43757F" w14:textId="77777777" w:rsidR="00ED1183" w:rsidRDefault="00ED1183" w:rsidP="00987BE0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                                                                       </w:t>
                      </w:r>
                    </w:p>
                    <w:p w14:paraId="4CFF3738" w14:textId="77777777" w:rsidR="00ED1183" w:rsidRDefault="00ED1183" w:rsidP="00987BE0">
                      <w:pPr>
                        <w:spacing w:after="0"/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                                                                          CDU 000.000.00</w:t>
                      </w:r>
                    </w:p>
                    <w:p w14:paraId="75F62E04" w14:textId="77777777" w:rsidR="00ED1183" w:rsidRDefault="00ED1183" w:rsidP="00987BE0"/>
                    <w:p w14:paraId="00504505" w14:textId="77777777" w:rsidR="00ED1183" w:rsidRDefault="00ED1183" w:rsidP="00987BE0">
                      <w:pPr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      </w:t>
                      </w:r>
                    </w:p>
                    <w:p w14:paraId="22748425" w14:textId="77777777" w:rsidR="00ED1183" w:rsidRDefault="00ED1183" w:rsidP="00987BE0">
                      <w:pPr>
                        <w:rPr>
                          <w:rFonts w:eastAsia="Arial"/>
                          <w:sz w:val="18"/>
                        </w:rPr>
                      </w:pPr>
                      <w:r>
                        <w:rPr>
                          <w:rFonts w:eastAsia="Arial"/>
                          <w:sz w:val="18"/>
                        </w:rPr>
                        <w:t xml:space="preserve">    </w:t>
                      </w:r>
                    </w:p>
                    <w:p w14:paraId="6AFE432D" w14:textId="77777777" w:rsidR="00ED1183" w:rsidRDefault="00ED1183" w:rsidP="00987BE0"/>
                  </w:txbxContent>
                </v:textbox>
                <w10:wrap type="topAndBottom"/>
              </v:rect>
            </w:pict>
          </mc:Fallback>
        </mc:AlternateContent>
      </w:r>
      <w:r>
        <w:t xml:space="preserve">FICHA CATALOGRÁFICA </w:t>
      </w:r>
      <w:r>
        <w:br/>
      </w:r>
      <w:r w:rsidRPr="000F0751">
        <w:rPr>
          <w:b/>
          <w:color w:val="FF0000"/>
        </w:rPr>
        <w:t>[NÃO PREENCHER - PARA USO DO DEPTO DE EAD</w:t>
      </w:r>
      <w:r>
        <w:rPr>
          <w:b/>
          <w:color w:val="FF0000"/>
        </w:rPr>
        <w:t xml:space="preserve"> E BIBLIOTECA</w:t>
      </w:r>
      <w:r w:rsidRPr="000F0751">
        <w:rPr>
          <w:b/>
          <w:color w:val="FF0000"/>
        </w:rPr>
        <w:t>]</w:t>
      </w:r>
    </w:p>
    <w:p w14:paraId="3392A932" w14:textId="77777777" w:rsidR="00987BE0" w:rsidRDefault="00987BE0" w:rsidP="00591097">
      <w:pPr>
        <w:pStyle w:val="Ttulo-Sumrios"/>
      </w:pPr>
      <w:r>
        <w:rPr>
          <w:rStyle w:val="SubTtulo-AutoreVersoChar"/>
        </w:rPr>
        <w:br w:type="page"/>
      </w:r>
      <w:r>
        <w:lastRenderedPageBreak/>
        <w:t>RESUMO</w:t>
      </w:r>
    </w:p>
    <w:p w14:paraId="1C71C4B9" w14:textId="364ED94D" w:rsidR="00072A6C" w:rsidRDefault="00BC3392" w:rsidP="00A36C8B">
      <w:pPr>
        <w:pStyle w:val="TXTRESUMO"/>
        <w:rPr>
          <w:rStyle w:val="SubTtulo-AutoreVersoChar"/>
          <w:b w:val="0"/>
        </w:rPr>
      </w:pPr>
      <w:proofErr w:type="spellStart"/>
      <w:r>
        <w:rPr>
          <w:rStyle w:val="SubTtulo-AutoreVersoChar"/>
          <w:b w:val="0"/>
        </w:rPr>
        <w:t>Template</w:t>
      </w:r>
      <w:proofErr w:type="spellEnd"/>
      <w:r>
        <w:rPr>
          <w:rStyle w:val="SubTtulo-AutoreVersoChar"/>
          <w:b w:val="0"/>
        </w:rPr>
        <w:t xml:space="preserve"> para atividade de PBL fase </w:t>
      </w:r>
      <w:r w:rsidR="00A53080">
        <w:rPr>
          <w:rStyle w:val="SubTtulo-AutoreVersoChar"/>
          <w:b w:val="0"/>
        </w:rPr>
        <w:t>6</w:t>
      </w:r>
      <w:r>
        <w:rPr>
          <w:rStyle w:val="SubTtulo-AutoreVersoChar"/>
          <w:b w:val="0"/>
        </w:rPr>
        <w:t xml:space="preserve"> 1º ano TSC</w:t>
      </w:r>
      <w:r w:rsidR="00072A6C" w:rsidRPr="00987BE0">
        <w:rPr>
          <w:rStyle w:val="SubTtulo-AutoreVersoChar"/>
          <w:b w:val="0"/>
        </w:rPr>
        <w:t>.</w:t>
      </w:r>
    </w:p>
    <w:p w14:paraId="5394B3B7" w14:textId="77777777" w:rsidR="00A36C8B" w:rsidRDefault="00A36C8B" w:rsidP="00A36C8B">
      <w:pPr>
        <w:pStyle w:val="TXTRESUMO"/>
        <w:rPr>
          <w:rStyle w:val="SubTtulo-AutoreVersoChar"/>
          <w:b w:val="0"/>
        </w:rPr>
      </w:pPr>
    </w:p>
    <w:p w14:paraId="0ABF4A67" w14:textId="513F2799" w:rsidR="00A36C8B" w:rsidRPr="00987BE0" w:rsidRDefault="00A36C8B" w:rsidP="00A36C8B">
      <w:pPr>
        <w:pStyle w:val="TXTRESUMO"/>
        <w:rPr>
          <w:rStyle w:val="SubTtulo-AutoreVersoChar"/>
          <w:b w:val="0"/>
        </w:rPr>
      </w:pPr>
      <w:r w:rsidRPr="00ED6A41">
        <w:rPr>
          <w:rStyle w:val="SubTtulo-AutoreVersoChar"/>
        </w:rPr>
        <w:t>Palavras-chave:</w:t>
      </w:r>
      <w:r>
        <w:rPr>
          <w:rStyle w:val="SubTtulo-AutoreVersoChar"/>
          <w:b w:val="0"/>
        </w:rPr>
        <w:t xml:space="preserve"> </w:t>
      </w:r>
      <w:r w:rsidR="00BC3392">
        <w:rPr>
          <w:rStyle w:val="SubTtulo-AutoreVersoChar"/>
          <w:b w:val="0"/>
        </w:rPr>
        <w:t xml:space="preserve">PBL. FASE </w:t>
      </w:r>
      <w:r w:rsidR="00A53080">
        <w:rPr>
          <w:rStyle w:val="SubTtulo-AutoreVersoChar"/>
          <w:b w:val="0"/>
        </w:rPr>
        <w:t>6</w:t>
      </w:r>
      <w:r w:rsidR="00BC3392">
        <w:rPr>
          <w:rStyle w:val="SubTtulo-AutoreVersoChar"/>
          <w:b w:val="0"/>
        </w:rPr>
        <w:t>. TEMPLATE</w:t>
      </w:r>
    </w:p>
    <w:p w14:paraId="6795F981" w14:textId="77777777" w:rsidR="00A36C8B" w:rsidRDefault="00987BE0" w:rsidP="00591097">
      <w:pPr>
        <w:pStyle w:val="Ttulo-Sumrios"/>
        <w:rPr>
          <w:rStyle w:val="SubTtulo-AutoreVersoChar"/>
        </w:rPr>
      </w:pPr>
      <w:r>
        <w:rPr>
          <w:rStyle w:val="SubTtulo-AutoreVersoChar"/>
        </w:rPr>
        <w:t xml:space="preserve"> </w:t>
      </w:r>
      <w:r>
        <w:rPr>
          <w:rStyle w:val="SubTtulo-AutoreVersoChar"/>
        </w:rPr>
        <w:br w:type="page"/>
      </w:r>
    </w:p>
    <w:p w14:paraId="7F91AA84" w14:textId="77777777" w:rsidR="00A36C8B" w:rsidRPr="00077AA6" w:rsidRDefault="00A36C8B" w:rsidP="00591097">
      <w:pPr>
        <w:pStyle w:val="Ttulo-Sumrios"/>
      </w:pPr>
      <w:r>
        <w:lastRenderedPageBreak/>
        <w:t>LISTA DE Figuras</w:t>
      </w:r>
    </w:p>
    <w:p w14:paraId="3B713FF6" w14:textId="1E136E96" w:rsidR="00C93F32" w:rsidRDefault="00A36C8B">
      <w:pPr>
        <w:pStyle w:val="ndicedeilustraes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\c "Figura" </w:instrText>
      </w:r>
      <w:r>
        <w:rPr>
          <w:rFonts w:cs="Arial"/>
          <w:szCs w:val="24"/>
        </w:rPr>
        <w:fldChar w:fldCharType="separate"/>
      </w:r>
      <w:hyperlink w:anchor="_Toc196250548" w:history="1">
        <w:r w:rsidR="00C93F32" w:rsidRPr="00B54DFC">
          <w:rPr>
            <w:rStyle w:val="Hyperlink"/>
            <w:noProof/>
          </w:rPr>
          <w:drawing>
            <wp:inline distT="0" distB="0" distL="0" distR="0" wp14:anchorId="19E66489" wp14:editId="36AB99D0">
              <wp:extent cx="5760085" cy="2369185"/>
              <wp:effectExtent l="0" t="0" r="5715" b="5715"/>
              <wp:docPr id="1363392354" name="Imagem 1" descr="Interface gráfica do usuário, Aplicativ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05620169" name="Imagem 1" descr="Interface gráfica do usuário, Aplicativo&#10;&#10;Descrição gerada automaticamente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085" cy="23691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93F32" w:rsidRPr="00B54DFC">
          <w:rPr>
            <w:rStyle w:val="Hyperlink"/>
            <w:noProof/>
          </w:rPr>
          <w:t xml:space="preserve"> Figura 1 – Backlog e Atividades no Quadro Kanban</w:t>
        </w:r>
        <w:r w:rsidR="00C93F32">
          <w:rPr>
            <w:noProof/>
            <w:webHidden/>
          </w:rPr>
          <w:tab/>
        </w:r>
        <w:r w:rsidR="00C93F32">
          <w:rPr>
            <w:noProof/>
            <w:webHidden/>
          </w:rPr>
          <w:fldChar w:fldCharType="begin"/>
        </w:r>
        <w:r w:rsidR="00C93F32">
          <w:rPr>
            <w:noProof/>
            <w:webHidden/>
          </w:rPr>
          <w:instrText xml:space="preserve"> PAGEREF _Toc196250548 \h </w:instrText>
        </w:r>
        <w:r w:rsidR="00C93F32">
          <w:rPr>
            <w:noProof/>
            <w:webHidden/>
          </w:rPr>
        </w:r>
        <w:r w:rsidR="00C93F32"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12</w:t>
        </w:r>
        <w:r w:rsidR="00C93F32">
          <w:rPr>
            <w:noProof/>
            <w:webHidden/>
          </w:rPr>
          <w:fldChar w:fldCharType="end"/>
        </w:r>
      </w:hyperlink>
    </w:p>
    <w:p w14:paraId="02AF9CC2" w14:textId="1649B938" w:rsidR="00C93F32" w:rsidRDefault="00C93F32">
      <w:pPr>
        <w:pStyle w:val="ndicedeilustraes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196250549" w:history="1">
        <w:r w:rsidRPr="00B54DFC">
          <w:rPr>
            <w:rStyle w:val="Hyperlink"/>
            <w:noProof/>
          </w:rPr>
          <w:t>Figura 1 – Detalhe item de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1D7088" w14:textId="07580A3C" w:rsidR="00C93F32" w:rsidRDefault="00C93F32">
      <w:pPr>
        <w:pStyle w:val="ndicedeilustraes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196250550" w:history="1">
        <w:r w:rsidRPr="00B54DFC">
          <w:rPr>
            <w:rStyle w:val="Hyperlink"/>
            <w:noProof/>
          </w:rPr>
          <w:t>Figura 2 - Detalhe item de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5697071" w14:textId="5272D1C5" w:rsidR="00A36C8B" w:rsidRDefault="00A36C8B" w:rsidP="00591097">
      <w:pPr>
        <w:pStyle w:val="Ttulo-Sumrios"/>
      </w:pPr>
      <w:r>
        <w:fldChar w:fldCharType="end"/>
      </w:r>
    </w:p>
    <w:p w14:paraId="590B591E" w14:textId="77777777" w:rsidR="00A36C8B" w:rsidRDefault="00A36C8B" w:rsidP="00591097">
      <w:pPr>
        <w:pStyle w:val="Ttulo-Sumrios"/>
        <w:sectPr w:rsidR="00A36C8B" w:rsidSect="00A36C8B">
          <w:headerReference w:type="default" r:id="rId13"/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2366CB56" w14:textId="77777777" w:rsidR="00A36C8B" w:rsidRDefault="00A36C8B" w:rsidP="00591097">
      <w:pPr>
        <w:pStyle w:val="Ttulo-Sumrios"/>
      </w:pPr>
      <w:r w:rsidRPr="00077AA6">
        <w:lastRenderedPageBreak/>
        <w:t xml:space="preserve">LISTA DE </w:t>
      </w:r>
      <w:r>
        <w:t>QUADROS</w:t>
      </w:r>
    </w:p>
    <w:p w14:paraId="27A9E2DC" w14:textId="1D8E0F0F" w:rsidR="00F17A45" w:rsidRDefault="00B118A1">
      <w:pPr>
        <w:pStyle w:val="ndicedeilustraes"/>
        <w:rPr>
          <w:rFonts w:asciiTheme="minorHAnsi" w:eastAsiaTheme="minorEastAsia" w:hAnsiTheme="minorHAnsi" w:cstheme="minorBidi"/>
          <w:noProof/>
          <w:kern w:val="2"/>
          <w:szCs w:val="24"/>
          <w:lang w:val="en-US" w:eastAsia="en-US"/>
          <w14:ligatures w14:val="standardContextual"/>
        </w:rPr>
      </w:pPr>
      <w:r>
        <w:fldChar w:fldCharType="begin"/>
      </w:r>
      <w:r>
        <w:instrText xml:space="preserve"> TOC \h \z \c "Quadro" </w:instrText>
      </w:r>
      <w:r>
        <w:fldChar w:fldCharType="separate"/>
      </w:r>
      <w:hyperlink w:anchor="_Toc169645325" w:history="1">
        <w:r w:rsidR="00F17A45" w:rsidRPr="00502C98">
          <w:rPr>
            <w:rStyle w:val="Hyperlink"/>
            <w:noProof/>
          </w:rPr>
          <w:t>Quadro 1 – Quadro resumo das tarefas do PBL</w:t>
        </w:r>
        <w:r w:rsidR="00F17A45">
          <w:rPr>
            <w:noProof/>
            <w:webHidden/>
          </w:rPr>
          <w:tab/>
        </w:r>
        <w:r w:rsidR="00F17A45">
          <w:rPr>
            <w:noProof/>
            <w:webHidden/>
          </w:rPr>
          <w:fldChar w:fldCharType="begin"/>
        </w:r>
        <w:r w:rsidR="00F17A45">
          <w:rPr>
            <w:noProof/>
            <w:webHidden/>
          </w:rPr>
          <w:instrText xml:space="preserve"> PAGEREF _Toc169645325 \h </w:instrText>
        </w:r>
        <w:r w:rsidR="00F17A45">
          <w:rPr>
            <w:noProof/>
            <w:webHidden/>
          </w:rPr>
          <w:fldChar w:fldCharType="separate"/>
        </w:r>
        <w:r w:rsidR="00E46F85">
          <w:rPr>
            <w:b/>
            <w:bCs/>
            <w:noProof/>
            <w:webHidden/>
          </w:rPr>
          <w:t>Erro! Indicador não definido.</w:t>
        </w:r>
        <w:r w:rsidR="00F17A45">
          <w:rPr>
            <w:noProof/>
            <w:webHidden/>
          </w:rPr>
          <w:fldChar w:fldCharType="end"/>
        </w:r>
      </w:hyperlink>
    </w:p>
    <w:p w14:paraId="675FE214" w14:textId="3B70CCAB" w:rsidR="00A36C8B" w:rsidRDefault="00B118A1" w:rsidP="00591097">
      <w:pPr>
        <w:pStyle w:val="Ttulo-Sumrios"/>
      </w:pPr>
      <w:r>
        <w:fldChar w:fldCharType="end"/>
      </w:r>
    </w:p>
    <w:p w14:paraId="64710862" w14:textId="77777777" w:rsidR="00A36C8B" w:rsidRDefault="00A36C8B" w:rsidP="00591097">
      <w:pPr>
        <w:pStyle w:val="Ttulo-Sumrios"/>
        <w:rPr>
          <w:lang w:eastAsia="ar-SA"/>
        </w:rPr>
      </w:pPr>
    </w:p>
    <w:p w14:paraId="5F5B7FC0" w14:textId="77777777" w:rsidR="00A36C8B" w:rsidRDefault="00A36C8B" w:rsidP="00591097">
      <w:pPr>
        <w:pStyle w:val="Ttulo-Sumrios"/>
        <w:rPr>
          <w:lang w:eastAsia="ar-SA"/>
        </w:rPr>
      </w:pPr>
    </w:p>
    <w:p w14:paraId="5440D505" w14:textId="77777777" w:rsidR="00A36C8B" w:rsidRDefault="00A36C8B" w:rsidP="00591097">
      <w:pPr>
        <w:pStyle w:val="Ttulo-Sumrios"/>
        <w:rPr>
          <w:lang w:eastAsia="ar-SA"/>
        </w:rPr>
        <w:sectPr w:rsidR="00A36C8B" w:rsidSect="00A36C8B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56390CB6" w14:textId="77777777" w:rsidR="00A36C8B" w:rsidRDefault="00A36C8B" w:rsidP="00591097">
      <w:pPr>
        <w:pStyle w:val="Ttulo-Sumrios"/>
        <w:rPr>
          <w:lang w:eastAsia="ar-SA"/>
        </w:rPr>
      </w:pPr>
      <w:r w:rsidRPr="00077AA6">
        <w:lastRenderedPageBreak/>
        <w:t xml:space="preserve">LISTA DE </w:t>
      </w:r>
      <w:r>
        <w:t>TABELAS</w:t>
      </w:r>
    </w:p>
    <w:p w14:paraId="39B87255" w14:textId="716E6101" w:rsidR="00F17A45" w:rsidRDefault="00B118A1">
      <w:pPr>
        <w:pStyle w:val="ndicedeilustraes"/>
        <w:rPr>
          <w:rFonts w:asciiTheme="minorHAnsi" w:eastAsiaTheme="minorEastAsia" w:hAnsiTheme="minorHAnsi" w:cstheme="minorBidi"/>
          <w:noProof/>
          <w:kern w:val="2"/>
          <w:szCs w:val="24"/>
          <w:lang w:val="en-US" w:eastAsia="en-US"/>
          <w14:ligatures w14:val="standardContextual"/>
        </w:rPr>
      </w:pPr>
      <w:r>
        <w:rPr>
          <w:lang w:eastAsia="en-US"/>
        </w:rPr>
        <w:fldChar w:fldCharType="begin"/>
      </w:r>
      <w:r>
        <w:instrText xml:space="preserve"> TOC \h \z \c "Tabela" </w:instrText>
      </w:r>
      <w:r>
        <w:rPr>
          <w:lang w:eastAsia="en-US"/>
        </w:rPr>
        <w:fldChar w:fldCharType="separate"/>
      </w:r>
      <w:hyperlink w:anchor="_Toc169645329" w:history="1">
        <w:r w:rsidR="00F17A45" w:rsidRPr="00940D90">
          <w:rPr>
            <w:rStyle w:val="Hyperlink"/>
            <w:noProof/>
          </w:rPr>
          <w:t>Tabela 1 – Origem de Dados</w:t>
        </w:r>
        <w:r w:rsidR="00F17A45">
          <w:rPr>
            <w:noProof/>
            <w:webHidden/>
          </w:rPr>
          <w:tab/>
        </w:r>
        <w:r w:rsidR="00F17A45">
          <w:rPr>
            <w:noProof/>
            <w:webHidden/>
          </w:rPr>
          <w:fldChar w:fldCharType="begin"/>
        </w:r>
        <w:r w:rsidR="00F17A45">
          <w:rPr>
            <w:noProof/>
            <w:webHidden/>
          </w:rPr>
          <w:instrText xml:space="preserve"> PAGEREF _Toc169645329 \h </w:instrText>
        </w:r>
        <w:r w:rsidR="00F17A45">
          <w:rPr>
            <w:noProof/>
            <w:webHidden/>
          </w:rPr>
        </w:r>
        <w:r w:rsidR="00F17A45"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16</w:t>
        </w:r>
        <w:r w:rsidR="00F17A45">
          <w:rPr>
            <w:noProof/>
            <w:webHidden/>
          </w:rPr>
          <w:fldChar w:fldCharType="end"/>
        </w:r>
      </w:hyperlink>
    </w:p>
    <w:p w14:paraId="7406EC1C" w14:textId="4CA6DC83" w:rsidR="00F17A45" w:rsidRDefault="00F17A45">
      <w:pPr>
        <w:pStyle w:val="ndicedeilustraes"/>
        <w:rPr>
          <w:rFonts w:asciiTheme="minorHAnsi" w:eastAsiaTheme="minorEastAsia" w:hAnsiTheme="minorHAnsi" w:cstheme="minorBidi"/>
          <w:noProof/>
          <w:kern w:val="2"/>
          <w:szCs w:val="24"/>
          <w:lang w:val="en-US" w:eastAsia="en-US"/>
          <w14:ligatures w14:val="standardContextual"/>
        </w:rPr>
      </w:pPr>
      <w:hyperlink w:anchor="_Toc169645330" w:history="1">
        <w:r w:rsidRPr="00940D90">
          <w:rPr>
            <w:rStyle w:val="Hyperlink"/>
            <w:noProof/>
          </w:rPr>
          <w:t>Tabela 2 - Dicionário de dados de colunas de tabelas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_Toc169645330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541126E" w14:textId="489CE814" w:rsidR="00A36C8B" w:rsidRDefault="00B118A1" w:rsidP="00591097">
      <w:pPr>
        <w:pStyle w:val="Ttulo-Sumrios"/>
        <w:rPr>
          <w:lang w:eastAsia="ar-SA"/>
        </w:rPr>
      </w:pPr>
      <w:r>
        <w:rPr>
          <w:lang w:eastAsia="ar-SA"/>
        </w:rPr>
        <w:fldChar w:fldCharType="end"/>
      </w:r>
      <w:r w:rsidR="00A36C8B">
        <w:rPr>
          <w:lang w:eastAsia="ar-SA"/>
        </w:rPr>
        <w:br w:type="page"/>
      </w:r>
      <w:r w:rsidR="00A36C8B">
        <w:rPr>
          <w:lang w:eastAsia="ar-SA"/>
        </w:rPr>
        <w:lastRenderedPageBreak/>
        <w:t>LISTA DE CÓDIGOS-FONTE</w:t>
      </w:r>
    </w:p>
    <w:p w14:paraId="181D49C9" w14:textId="0AFB4D58" w:rsidR="002E35AE" w:rsidRDefault="00B118A1" w:rsidP="00591097">
      <w:pPr>
        <w:pStyle w:val="Ttulo-Sumrios"/>
        <w:rPr>
          <w:lang w:eastAsia="ar-SA"/>
        </w:rPr>
      </w:pPr>
      <w:r>
        <w:rPr>
          <w:rFonts w:cs="Arial"/>
          <w:b w:val="0"/>
          <w:caps w:val="0"/>
          <w:lang w:eastAsia="ar-SA"/>
        </w:rPr>
        <w:fldChar w:fldCharType="begin"/>
      </w:r>
      <w:r w:rsidRPr="00C93F32">
        <w:rPr>
          <w:rFonts w:cs="Arial"/>
          <w:lang w:val="en-US"/>
        </w:rPr>
        <w:instrText xml:space="preserve"> TOC \h \z \c "Código Fonte" </w:instrText>
      </w:r>
      <w:r>
        <w:rPr>
          <w:rFonts w:cs="Arial"/>
          <w:b w:val="0"/>
          <w:caps w:val="0"/>
          <w:lang w:eastAsia="ar-SA"/>
        </w:rPr>
        <w:fldChar w:fldCharType="separate"/>
      </w:r>
      <w:r w:rsidR="00F17A45" w:rsidRPr="00C93F32">
        <w:rPr>
          <w:rFonts w:cs="Arial"/>
          <w:bCs/>
          <w:caps w:val="0"/>
          <w:noProof/>
          <w:lang w:val="en-US" w:eastAsia="ar-SA"/>
        </w:rPr>
        <w:t>No table of figures entries found.</w:t>
      </w:r>
      <w:r>
        <w:rPr>
          <w:rFonts w:cs="Arial"/>
        </w:rPr>
        <w:fldChar w:fldCharType="end"/>
      </w:r>
      <w:r w:rsidR="00A36C8B" w:rsidRPr="00C93F32">
        <w:rPr>
          <w:rFonts w:cs="Arial"/>
          <w:lang w:val="en-US"/>
        </w:rPr>
        <w:br w:type="page"/>
      </w:r>
      <w:r w:rsidR="002E35AE">
        <w:rPr>
          <w:lang w:eastAsia="ar-SA"/>
        </w:rPr>
        <w:lastRenderedPageBreak/>
        <w:t>LISTA DE ComandoS de prompt do sistema operacional</w:t>
      </w:r>
    </w:p>
    <w:p w14:paraId="5ADCE7E0" w14:textId="2F6A0E4C" w:rsidR="002E35AE" w:rsidRPr="00C93F32" w:rsidRDefault="002E35AE" w:rsidP="00591097">
      <w:pPr>
        <w:pStyle w:val="Ttulo-Sumrios"/>
        <w:rPr>
          <w:lang w:val="en-US"/>
        </w:rPr>
      </w:pPr>
      <w:r>
        <w:rPr>
          <w:rFonts w:cs="Arial"/>
          <w:b w:val="0"/>
          <w:caps w:val="0"/>
        </w:rPr>
        <w:fldChar w:fldCharType="begin"/>
      </w:r>
      <w:r w:rsidRPr="00C93F32">
        <w:rPr>
          <w:rFonts w:cs="Arial"/>
          <w:lang w:val="en-US"/>
        </w:rPr>
        <w:instrText xml:space="preserve"> TOC \h \z \c "Comandos de prompt " </w:instrText>
      </w:r>
      <w:r>
        <w:rPr>
          <w:rFonts w:cs="Arial"/>
          <w:b w:val="0"/>
          <w:caps w:val="0"/>
        </w:rPr>
        <w:fldChar w:fldCharType="separate"/>
      </w:r>
      <w:r w:rsidR="00276B2B" w:rsidRPr="00C93F32">
        <w:rPr>
          <w:rFonts w:cs="Arial"/>
          <w:bCs/>
          <w:caps w:val="0"/>
          <w:noProof/>
          <w:lang w:val="en-US"/>
        </w:rPr>
        <w:t>No table of figures entries found.</w:t>
      </w:r>
      <w:r>
        <w:rPr>
          <w:lang w:eastAsia="ar-SA"/>
        </w:rPr>
        <w:fldChar w:fldCharType="end"/>
      </w:r>
    </w:p>
    <w:p w14:paraId="67B85FA7" w14:textId="77777777" w:rsidR="00A36C8B" w:rsidRPr="00C93F32" w:rsidRDefault="00A36C8B" w:rsidP="00591097">
      <w:pPr>
        <w:pStyle w:val="Ttulo-Sumrios"/>
        <w:rPr>
          <w:lang w:val="en-US"/>
        </w:rPr>
      </w:pPr>
    </w:p>
    <w:p w14:paraId="273A7D5C" w14:textId="77777777" w:rsidR="00A36C8B" w:rsidRPr="00C93F32" w:rsidRDefault="00A36C8B" w:rsidP="002E35AE">
      <w:pPr>
        <w:pStyle w:val="Comandodeprompt"/>
        <w:framePr w:wrap="around"/>
        <w:rPr>
          <w:lang w:val="en-US"/>
        </w:rPr>
        <w:sectPr w:rsidR="00A36C8B" w:rsidRPr="00C93F32" w:rsidSect="00A36C8B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09E7F749" w14:textId="77777777" w:rsidR="00987BE0" w:rsidRPr="00316877" w:rsidRDefault="00987BE0" w:rsidP="00591097">
      <w:pPr>
        <w:pStyle w:val="Ttulo-Sumrios"/>
      </w:pPr>
      <w:r w:rsidRPr="00316877">
        <w:lastRenderedPageBreak/>
        <w:t>Sumário</w:t>
      </w:r>
    </w:p>
    <w:p w14:paraId="67980002" w14:textId="4BA917FC" w:rsidR="00C3330E" w:rsidRDefault="00987BE0">
      <w:pPr>
        <w:pStyle w:val="Sumrio1"/>
        <w:rPr>
          <w:rFonts w:asciiTheme="minorHAnsi" w:eastAsiaTheme="minorEastAsia" w:hAnsiTheme="minorHAnsi" w:cstheme="minorBidi"/>
          <w:caps w:val="0"/>
          <w:kern w:val="2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6250937" w:history="1">
        <w:r w:rsidR="00C3330E" w:rsidRPr="00E4424C">
          <w:rPr>
            <w:rStyle w:val="Hyperlink"/>
          </w:rPr>
          <w:t>ARQUITETANDO O UNIVERSO BIG DATA DA MELHORES COMPRAS</w:t>
        </w:r>
        <w:r w:rsidR="00C3330E">
          <w:rPr>
            <w:webHidden/>
          </w:rPr>
          <w:tab/>
        </w:r>
        <w:r w:rsidR="00C3330E">
          <w:rPr>
            <w:webHidden/>
          </w:rPr>
          <w:fldChar w:fldCharType="begin"/>
        </w:r>
        <w:r w:rsidR="00C3330E">
          <w:rPr>
            <w:webHidden/>
          </w:rPr>
          <w:instrText xml:space="preserve"> PAGEREF _Toc196250937 \h </w:instrText>
        </w:r>
        <w:r w:rsidR="00C3330E">
          <w:rPr>
            <w:webHidden/>
          </w:rPr>
        </w:r>
        <w:r w:rsidR="00C3330E">
          <w:rPr>
            <w:webHidden/>
          </w:rPr>
          <w:fldChar w:fldCharType="separate"/>
        </w:r>
        <w:r w:rsidR="00E46F85">
          <w:rPr>
            <w:webHidden/>
          </w:rPr>
          <w:t>11</w:t>
        </w:r>
        <w:r w:rsidR="00C3330E">
          <w:rPr>
            <w:webHidden/>
          </w:rPr>
          <w:fldChar w:fldCharType="end"/>
        </w:r>
      </w:hyperlink>
    </w:p>
    <w:p w14:paraId="4D4537F3" w14:textId="6922C1C3" w:rsidR="00C3330E" w:rsidRDefault="00C3330E">
      <w:pPr>
        <w:pStyle w:val="Sumrio1"/>
        <w:rPr>
          <w:rFonts w:asciiTheme="minorHAnsi" w:eastAsiaTheme="minorEastAsia" w:hAnsiTheme="minorHAnsi" w:cstheme="minorBidi"/>
          <w:caps w:val="0"/>
          <w:kern w:val="2"/>
          <w:szCs w:val="24"/>
          <w:lang w:eastAsia="pt-BR"/>
          <w14:ligatures w14:val="standardContextual"/>
        </w:rPr>
      </w:pPr>
      <w:hyperlink w:anchor="_Toc196250938" w:history="1">
        <w:r w:rsidRPr="00E4424C">
          <w:rPr>
            <w:rStyle w:val="Hyperlink"/>
          </w:rPr>
          <w:t>1 desafio(s) enfrentado(s) pela melhores compras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_Toc196250938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6F85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73803C57" w14:textId="6CE1CC5F" w:rsidR="00C3330E" w:rsidRDefault="00C3330E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196250939" w:history="1">
        <w:r w:rsidRPr="00E4424C">
          <w:rPr>
            <w:rStyle w:val="Hyperlink"/>
            <w:noProof/>
          </w:rPr>
          <w:t>1.1 Contextualização do Problema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97D85C" w14:textId="6092DBFD" w:rsidR="00C3330E" w:rsidRDefault="00C3330E">
      <w:pPr>
        <w:pStyle w:val="Sumrio1"/>
        <w:rPr>
          <w:rFonts w:asciiTheme="minorHAnsi" w:eastAsiaTheme="minorEastAsia" w:hAnsiTheme="minorHAnsi" w:cstheme="minorBidi"/>
          <w:caps w:val="0"/>
          <w:kern w:val="2"/>
          <w:szCs w:val="24"/>
          <w:lang w:eastAsia="pt-BR"/>
          <w14:ligatures w14:val="standardContextual"/>
        </w:rPr>
      </w:pPr>
      <w:hyperlink w:anchor="_Toc196250940" w:history="1">
        <w:r w:rsidRPr="00E4424C">
          <w:rPr>
            <w:rStyle w:val="Hyperlink"/>
          </w:rPr>
          <w:t>2 Planejamento das atividades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_Toc196250940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6F85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153F38C" w14:textId="2C9FDDDC" w:rsidR="00C3330E" w:rsidRDefault="00C3330E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196250941" w:history="1">
        <w:r w:rsidRPr="00E4424C">
          <w:rPr>
            <w:rStyle w:val="Hyperlink"/>
            <w:noProof/>
          </w:rPr>
          <w:t>2.1 Kanban das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CB32F8E" w14:textId="3757E0FC" w:rsidR="00C3330E" w:rsidRDefault="00C3330E">
      <w:pPr>
        <w:pStyle w:val="Sumrio3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196250942" w:history="1">
        <w:r w:rsidRPr="00E4424C">
          <w:rPr>
            <w:rStyle w:val="Hyperlink"/>
            <w:noProof/>
          </w:rPr>
          <w:t>2.2 Detalhamento das Atividades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34316E" w14:textId="7009C03A" w:rsidR="00C3330E" w:rsidRDefault="00C3330E">
      <w:pPr>
        <w:pStyle w:val="Sumrio1"/>
        <w:rPr>
          <w:rFonts w:asciiTheme="minorHAnsi" w:eastAsiaTheme="minorEastAsia" w:hAnsiTheme="minorHAnsi" w:cstheme="minorBidi"/>
          <w:caps w:val="0"/>
          <w:kern w:val="2"/>
          <w:szCs w:val="24"/>
          <w:lang w:eastAsia="pt-BR"/>
          <w14:ligatures w14:val="standardContextual"/>
        </w:rPr>
      </w:pPr>
      <w:hyperlink w:anchor="_Toc196250943" w:history="1">
        <w:r w:rsidRPr="00E4424C">
          <w:rPr>
            <w:rStyle w:val="Hyperlink"/>
          </w:rPr>
          <w:t>3 origem dos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_Toc196250943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6F85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A591072" w14:textId="11E33BFE" w:rsidR="00C3330E" w:rsidRDefault="00C3330E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196250944" w:history="1">
        <w:r w:rsidRPr="00E4424C">
          <w:rPr>
            <w:rStyle w:val="Hyperlink"/>
            <w:noProof/>
          </w:rPr>
          <w:t>3.1 Panorama geral das fontes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D8A3D5" w14:textId="5BF179FA" w:rsidR="00C3330E" w:rsidRDefault="00C3330E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196250945" w:history="1">
        <w:r w:rsidRPr="00E4424C">
          <w:rPr>
            <w:rStyle w:val="Hyperlink"/>
            <w:noProof/>
          </w:rPr>
          <w:t>3.3 Detalhamento das fontes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311E19F" w14:textId="3384C732" w:rsidR="00C3330E" w:rsidRDefault="00C3330E">
      <w:pPr>
        <w:pStyle w:val="Sumrio1"/>
        <w:rPr>
          <w:rFonts w:asciiTheme="minorHAnsi" w:eastAsiaTheme="minorEastAsia" w:hAnsiTheme="minorHAnsi" w:cstheme="minorBidi"/>
          <w:caps w:val="0"/>
          <w:kern w:val="2"/>
          <w:szCs w:val="24"/>
          <w:lang w:eastAsia="pt-BR"/>
          <w14:ligatures w14:val="standardContextual"/>
        </w:rPr>
      </w:pPr>
      <w:hyperlink w:anchor="_Toc196250946" w:history="1">
        <w:r w:rsidRPr="00E4424C">
          <w:rPr>
            <w:rStyle w:val="Hyperlink"/>
          </w:rPr>
          <w:t>4 Arquitetura de Solução Big Data / Pipeline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_Toc196250946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6F85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0094FED" w14:textId="6792A738" w:rsidR="00C3330E" w:rsidRDefault="00C3330E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196250947" w:history="1">
        <w:r w:rsidRPr="00E4424C">
          <w:rPr>
            <w:rStyle w:val="Hyperlink"/>
            <w:noProof/>
          </w:rPr>
          <w:t>4.1 Desenho da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4C15A9" w14:textId="49DF9CB4" w:rsidR="00C3330E" w:rsidRDefault="00C3330E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196250948" w:history="1">
        <w:bookmarkStart w:id="0" w:name="_Toc196250475"/>
        <w:r w:rsidRPr="00E4424C">
          <w:rPr>
            <w:rStyle w:val="Hyperlink"/>
            <w:noProof/>
          </w:rPr>
          <w:drawing>
            <wp:inline distT="0" distB="0" distL="0" distR="0" wp14:anchorId="14825A4D" wp14:editId="67CEF969">
              <wp:extent cx="5760085" cy="3239770"/>
              <wp:effectExtent l="0" t="0" r="5715" b="0"/>
              <wp:docPr id="990744271" name="Imagem 2" descr="Diagrama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48864551" name="Imagem 2" descr="Diagrama&#10;&#10;Descrição gerada automaticamente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60085" cy="3239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E7B0B6" w14:textId="5B74C7D0" w:rsidR="00C3330E" w:rsidRDefault="00C3330E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196250949" w:history="1">
        <w:r w:rsidRPr="00E4424C">
          <w:rPr>
            <w:rStyle w:val="Hyperlink"/>
            <w:noProof/>
          </w:rPr>
          <w:t>4.1 Justificativa da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073186C" w14:textId="0108F5E1" w:rsidR="00C3330E" w:rsidRDefault="00C3330E">
      <w:pPr>
        <w:pStyle w:val="Sumrio2"/>
        <w:rPr>
          <w:rFonts w:asciiTheme="minorHAnsi" w:eastAsiaTheme="minorEastAsia" w:hAnsiTheme="minorHAnsi" w:cstheme="minorBidi"/>
          <w:noProof/>
          <w:kern w:val="2"/>
          <w:szCs w:val="24"/>
          <w:lang w:eastAsia="pt-BR"/>
          <w14:ligatures w14:val="standardContextual"/>
        </w:rPr>
      </w:pPr>
      <w:hyperlink w:anchor="_Toc196250950" w:history="1">
        <w:r w:rsidRPr="00E4424C">
          <w:rPr>
            <w:rStyle w:val="Hyperlink"/>
            <w:noProof/>
          </w:rPr>
          <w:t>4.3 Detalhamento da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_Toc196250950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46F8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7CCD11" w14:textId="1686AE1D" w:rsidR="00C3330E" w:rsidRDefault="00C3330E">
      <w:pPr>
        <w:pStyle w:val="Sumrio1"/>
        <w:rPr>
          <w:rFonts w:asciiTheme="minorHAnsi" w:eastAsiaTheme="minorEastAsia" w:hAnsiTheme="minorHAnsi" w:cstheme="minorBidi"/>
          <w:caps w:val="0"/>
          <w:kern w:val="2"/>
          <w:szCs w:val="24"/>
          <w:lang w:eastAsia="pt-BR"/>
          <w14:ligatures w14:val="standardContextual"/>
        </w:rPr>
      </w:pPr>
      <w:hyperlink w:anchor="_Toc196250951" w:history="1">
        <w:r w:rsidRPr="00E4424C">
          <w:rPr>
            <w:rStyle w:val="Hyperlink"/>
          </w:rPr>
          <w:t>GLOSSÁRIO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_Toc196250951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46F85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5CDA8CF9" w14:textId="40D3B2E2" w:rsidR="00987BE0" w:rsidRDefault="00987BE0" w:rsidP="00987BE0">
      <w:r>
        <w:fldChar w:fldCharType="end"/>
      </w:r>
    </w:p>
    <w:p w14:paraId="475F19B4" w14:textId="77777777" w:rsidR="00A36C8B" w:rsidRDefault="00A36C8B" w:rsidP="00591097">
      <w:pPr>
        <w:pStyle w:val="Ttulo-Sumrios"/>
      </w:pPr>
      <w:r>
        <w:t xml:space="preserve"> </w:t>
      </w:r>
    </w:p>
    <w:p w14:paraId="2669E1CA" w14:textId="77777777" w:rsidR="00AB2BE5" w:rsidRDefault="00AB2BE5">
      <w:pPr>
        <w:spacing w:after="160" w:line="259" w:lineRule="auto"/>
        <w:ind w:firstLine="0"/>
        <w:jc w:val="left"/>
        <w:rPr>
          <w:rFonts w:cs="Arial"/>
          <w:lang w:eastAsia="ar-SA"/>
        </w:rPr>
      </w:pPr>
      <w:r>
        <w:rPr>
          <w:rFonts w:cs="Arial"/>
        </w:rPr>
        <w:br w:type="page"/>
      </w:r>
    </w:p>
    <w:p w14:paraId="0AFB8EE1" w14:textId="638A65F3" w:rsidR="00781256" w:rsidRPr="00E46F85" w:rsidRDefault="0034219F" w:rsidP="0034219F">
      <w:pPr>
        <w:pStyle w:val="Ttulo1"/>
      </w:pPr>
      <w:bookmarkStart w:id="1" w:name="_Toc196250937"/>
      <w:r>
        <w:rPr>
          <w:rStyle w:val="Forte"/>
          <w:b/>
        </w:rPr>
        <w:lastRenderedPageBreak/>
        <w:t>ARQUITETANDO O UNIVERSO BIG DATA DA MELHORES COMPRAS</w:t>
      </w:r>
      <w:bookmarkEnd w:id="1"/>
    </w:p>
    <w:p w14:paraId="0A4BA583" w14:textId="5D5B6E11" w:rsidR="00987BE0" w:rsidRDefault="0034219F" w:rsidP="00556B5B">
      <w:pPr>
        <w:pStyle w:val="Ttulo1"/>
      </w:pPr>
      <w:bookmarkStart w:id="2" w:name="_Toc196250938"/>
      <w:r>
        <w:t>1</w:t>
      </w:r>
      <w:r w:rsidR="00556B5B">
        <w:t xml:space="preserve"> </w:t>
      </w:r>
      <w:r w:rsidR="00FB75C9">
        <w:t>desafio(s) enfrentado(s) pela melhores compras</w:t>
      </w:r>
      <w:bookmarkEnd w:id="2"/>
      <w:r w:rsidR="00A53080">
        <w:t xml:space="preserve"> </w:t>
      </w:r>
    </w:p>
    <w:p w14:paraId="13194399" w14:textId="5FAF9E23" w:rsidR="00987BE0" w:rsidRDefault="00764B1F" w:rsidP="00B13B9C">
      <w:pPr>
        <w:pStyle w:val="Ttulo2"/>
      </w:pPr>
      <w:bookmarkStart w:id="3" w:name="_Toc453257313"/>
      <w:bookmarkStart w:id="4" w:name="_Toc453259182"/>
      <w:bookmarkStart w:id="5" w:name="_Toc453259469"/>
      <w:bookmarkStart w:id="6" w:name="_Toc453259484"/>
      <w:bookmarkStart w:id="7" w:name="_Toc453604866"/>
      <w:bookmarkStart w:id="8" w:name="_Toc453604883"/>
      <w:bookmarkStart w:id="9" w:name="_Toc453604899"/>
      <w:bookmarkStart w:id="10" w:name="_Toc456023382"/>
      <w:bookmarkStart w:id="11" w:name="_Toc456090612"/>
      <w:bookmarkStart w:id="12" w:name="_Toc456090746"/>
      <w:bookmarkStart w:id="13" w:name="_Toc453257315"/>
      <w:bookmarkStart w:id="14" w:name="_Toc453259184"/>
      <w:bookmarkStart w:id="15" w:name="_Toc453259471"/>
      <w:bookmarkStart w:id="16" w:name="_Toc453259486"/>
      <w:bookmarkStart w:id="17" w:name="_Toc453604868"/>
      <w:bookmarkStart w:id="18" w:name="_Toc453604885"/>
      <w:bookmarkStart w:id="19" w:name="_Toc453604901"/>
      <w:bookmarkStart w:id="20" w:name="_Toc456023384"/>
      <w:bookmarkStart w:id="21" w:name="_Toc456090614"/>
      <w:bookmarkStart w:id="22" w:name="_Toc456090748"/>
      <w:bookmarkStart w:id="23" w:name="_Toc196250939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t>1</w:t>
      </w:r>
      <w:r w:rsidR="00556B5B">
        <w:t xml:space="preserve">.1 </w:t>
      </w:r>
      <w:r w:rsidR="00A53080">
        <w:t>Contextualização do Problema</w:t>
      </w:r>
      <w:bookmarkEnd w:id="23"/>
    </w:p>
    <w:p w14:paraId="377ED483" w14:textId="77777777" w:rsidR="00764B1F" w:rsidRDefault="0034219F" w:rsidP="00764B1F">
      <w:pPr>
        <w:pStyle w:val="PargrafodaLista"/>
      </w:pPr>
      <w:r>
        <w:t xml:space="preserve"> </w:t>
      </w:r>
      <w:r w:rsidR="00764B1F">
        <w:t xml:space="preserve">Após análise dos principais desafios enfrentados pela Melhores Compras, a equipe </w:t>
      </w:r>
      <w:proofErr w:type="spellStart"/>
      <w:r w:rsidR="00764B1F">
        <w:t>Breaking</w:t>
      </w:r>
      <w:proofErr w:type="spellEnd"/>
      <w:r w:rsidR="00764B1F">
        <w:t xml:space="preserve"> Data optou por trabalhar em cima do problema do abandono de carrinho de compras em larga escala.</w:t>
      </w:r>
    </w:p>
    <w:p w14:paraId="271C8977" w14:textId="7EECA84A" w:rsidR="00764B1F" w:rsidRDefault="00764B1F" w:rsidP="00213E01">
      <w:pPr>
        <w:pStyle w:val="PargrafodaLista"/>
      </w:pPr>
      <w:r>
        <w:t xml:space="preserve">Essa escolha foi feita porque o abandono de carrinho impacta diretamente o faturamento da empresa, sendo uma perda concreta de receita. Além disso, é um problema que permite o uso intenso de tecnologias de Big Data, como análise em tempo real e machine learning para recomendação e </w:t>
      </w:r>
      <w:proofErr w:type="spellStart"/>
      <w:r>
        <w:t>retargeting</w:t>
      </w:r>
      <w:proofErr w:type="spellEnd"/>
      <w:r>
        <w:t>.</w:t>
      </w:r>
    </w:p>
    <w:p w14:paraId="5AEE1603" w14:textId="77777777" w:rsidR="00764B1F" w:rsidRDefault="00764B1F" w:rsidP="00764B1F">
      <w:pPr>
        <w:pStyle w:val="PargrafodaLista"/>
      </w:pPr>
      <w:r>
        <w:t>Identificar padrões de abandono e agir rapidamente são fatores críticos para melhorar a taxa de conversão, a experiência do cliente e a competitividade da Melhores Compras frente ao mercado.</w:t>
      </w:r>
    </w:p>
    <w:p w14:paraId="2F36CF41" w14:textId="77777777" w:rsidR="00764B1F" w:rsidRDefault="00764B1F" w:rsidP="00764B1F">
      <w:pPr>
        <w:pStyle w:val="PargrafodaLista"/>
      </w:pPr>
    </w:p>
    <w:p w14:paraId="4963457D" w14:textId="77777777" w:rsidR="00764B1F" w:rsidRDefault="00764B1F" w:rsidP="00764B1F">
      <w:pPr>
        <w:pStyle w:val="PargrafodaLista"/>
      </w:pPr>
    </w:p>
    <w:p w14:paraId="2C8DCC31" w14:textId="77777777" w:rsidR="00764B1F" w:rsidRDefault="00764B1F" w:rsidP="00764B1F">
      <w:pPr>
        <w:pStyle w:val="PargrafodaLista"/>
      </w:pPr>
    </w:p>
    <w:p w14:paraId="3EE37EE8" w14:textId="77777777" w:rsidR="00764B1F" w:rsidRDefault="00764B1F" w:rsidP="00764B1F">
      <w:pPr>
        <w:pStyle w:val="PargrafodaLista"/>
      </w:pPr>
    </w:p>
    <w:p w14:paraId="048D130C" w14:textId="77777777" w:rsidR="00764B1F" w:rsidRDefault="00764B1F" w:rsidP="00764B1F">
      <w:pPr>
        <w:pStyle w:val="PargrafodaLista"/>
      </w:pPr>
    </w:p>
    <w:p w14:paraId="33568944" w14:textId="77777777" w:rsidR="00764B1F" w:rsidRDefault="00764B1F" w:rsidP="00764B1F">
      <w:pPr>
        <w:pStyle w:val="PargrafodaLista"/>
      </w:pPr>
    </w:p>
    <w:p w14:paraId="22EE4FFF" w14:textId="77777777" w:rsidR="00764B1F" w:rsidRDefault="00764B1F" w:rsidP="00764B1F">
      <w:pPr>
        <w:pStyle w:val="PargrafodaLista"/>
      </w:pPr>
    </w:p>
    <w:p w14:paraId="7FEDBC90" w14:textId="77777777" w:rsidR="0034219F" w:rsidRPr="0034219F" w:rsidRDefault="0034219F" w:rsidP="0034219F">
      <w:pPr>
        <w:pStyle w:val="Corpodetexto"/>
        <w:ind w:firstLine="0"/>
      </w:pPr>
    </w:p>
    <w:p w14:paraId="1DFAE44F" w14:textId="32919566" w:rsidR="00FB75C9" w:rsidRDefault="00764B1F" w:rsidP="00FB75C9">
      <w:pPr>
        <w:pStyle w:val="Ttulo1"/>
      </w:pPr>
      <w:bookmarkStart w:id="24" w:name="_Toc196250940"/>
      <w:r>
        <w:lastRenderedPageBreak/>
        <w:t>2</w:t>
      </w:r>
      <w:r w:rsidR="00FB75C9">
        <w:t xml:space="preserve"> Planejamento das atividades</w:t>
      </w:r>
      <w:bookmarkEnd w:id="24"/>
    </w:p>
    <w:p w14:paraId="4EA247F2" w14:textId="7BA2C819" w:rsidR="00EE570E" w:rsidRPr="00E46F85" w:rsidRDefault="00764B1F" w:rsidP="00EE570E">
      <w:pPr>
        <w:pStyle w:val="Ttulo3"/>
        <w:rPr>
          <w:caps w:val="0"/>
        </w:rPr>
      </w:pPr>
      <w:bookmarkStart w:id="25" w:name="_Toc196250941"/>
      <w:r>
        <w:rPr>
          <w:caps w:val="0"/>
        </w:rPr>
        <w:t>2</w:t>
      </w:r>
      <w:r w:rsidR="00EE570E" w:rsidRPr="00E46F85">
        <w:rPr>
          <w:caps w:val="0"/>
        </w:rPr>
        <w:t xml:space="preserve">.1 </w:t>
      </w:r>
      <w:proofErr w:type="spellStart"/>
      <w:r w:rsidR="00A53080" w:rsidRPr="00E46F85">
        <w:rPr>
          <w:caps w:val="0"/>
        </w:rPr>
        <w:t>Kanban</w:t>
      </w:r>
      <w:proofErr w:type="spellEnd"/>
      <w:r w:rsidR="00A53080" w:rsidRPr="00E46F85">
        <w:rPr>
          <w:caps w:val="0"/>
        </w:rPr>
        <w:t xml:space="preserve"> das Atividades</w:t>
      </w:r>
      <w:bookmarkEnd w:id="25"/>
    </w:p>
    <w:p w14:paraId="44CCC519" w14:textId="37687FB9" w:rsidR="00764B1F" w:rsidRPr="001E0DFC" w:rsidRDefault="00764B1F" w:rsidP="00764B1F">
      <w:pPr>
        <w:pStyle w:val="Legenda"/>
      </w:pPr>
      <w:bookmarkStart w:id="26" w:name="_Toc196250548"/>
      <w:r w:rsidRPr="00764B1F">
        <w:rPr>
          <w:noProof/>
        </w:rPr>
        <w:drawing>
          <wp:inline distT="0" distB="0" distL="0" distR="0" wp14:anchorId="37BCA376" wp14:editId="601A6BE1">
            <wp:extent cx="5760085" cy="2369185"/>
            <wp:effectExtent l="0" t="0" r="5715" b="5715"/>
            <wp:docPr id="170562016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20169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1F">
        <w:t xml:space="preserve"> </w:t>
      </w:r>
      <w:r w:rsidRPr="001E0DF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46F85">
        <w:rPr>
          <w:noProof/>
        </w:rPr>
        <w:t>1</w:t>
      </w:r>
      <w:r>
        <w:fldChar w:fldCharType="end"/>
      </w:r>
      <w:r w:rsidRPr="001E0DFC">
        <w:t xml:space="preserve"> – Backlog e Atividades no Quadro </w:t>
      </w:r>
      <w:proofErr w:type="spellStart"/>
      <w:r w:rsidRPr="001E0DFC">
        <w:t>Kanban</w:t>
      </w:r>
      <w:bookmarkEnd w:id="26"/>
      <w:proofErr w:type="spellEnd"/>
    </w:p>
    <w:p w14:paraId="7EB21FF4" w14:textId="77777777" w:rsidR="00764B1F" w:rsidRPr="00D76F99" w:rsidRDefault="00764B1F" w:rsidP="00764B1F">
      <w:pPr>
        <w:pStyle w:val="Legenda"/>
      </w:pPr>
      <w:r w:rsidRPr="001E0DFC">
        <w:t>Fonte: Elaborado</w:t>
      </w:r>
      <w:r w:rsidRPr="009E05F8">
        <w:t xml:space="preserve"> pel</w:t>
      </w:r>
      <w:r>
        <w:t>o autor</w:t>
      </w:r>
      <w:r w:rsidRPr="009E05F8">
        <w:t xml:space="preserve"> (202</w:t>
      </w:r>
      <w:r>
        <w:t>5</w:t>
      </w:r>
      <w:r w:rsidRPr="009E05F8">
        <w:t>)</w:t>
      </w:r>
    </w:p>
    <w:p w14:paraId="2CBD112C" w14:textId="72320863" w:rsidR="00EE570E" w:rsidRPr="00E46F85" w:rsidRDefault="00EE570E" w:rsidP="00764B1F">
      <w:pPr>
        <w:ind w:firstLine="0"/>
      </w:pPr>
    </w:p>
    <w:p w14:paraId="23B0915D" w14:textId="0F3001AA" w:rsidR="00EE570E" w:rsidRPr="00E46F85" w:rsidRDefault="00764B1F" w:rsidP="00EE570E">
      <w:pPr>
        <w:pStyle w:val="Ttulo3"/>
      </w:pPr>
      <w:bookmarkStart w:id="27" w:name="_Toc196250942"/>
      <w:r>
        <w:rPr>
          <w:caps w:val="0"/>
        </w:rPr>
        <w:t>2</w:t>
      </w:r>
      <w:r w:rsidR="00EE570E" w:rsidRPr="00E46F85">
        <w:rPr>
          <w:caps w:val="0"/>
        </w:rPr>
        <w:t xml:space="preserve">.2 </w:t>
      </w:r>
      <w:r w:rsidR="00A53080" w:rsidRPr="00E46F85">
        <w:rPr>
          <w:caps w:val="0"/>
        </w:rPr>
        <w:t>Detalhamento da</w:t>
      </w:r>
      <w:r w:rsidR="00FB75C9" w:rsidRPr="00E46F85">
        <w:rPr>
          <w:caps w:val="0"/>
        </w:rPr>
        <w:t>s</w:t>
      </w:r>
      <w:r w:rsidR="00A53080" w:rsidRPr="00E46F85">
        <w:rPr>
          <w:caps w:val="0"/>
        </w:rPr>
        <w:t xml:space="preserve"> Atividade</w:t>
      </w:r>
      <w:r w:rsidR="00FB75C9" w:rsidRPr="00E46F85">
        <w:rPr>
          <w:caps w:val="0"/>
        </w:rPr>
        <w:t>s</w:t>
      </w:r>
      <w:bookmarkEnd w:id="27"/>
    </w:p>
    <w:p w14:paraId="361B208B" w14:textId="4D3B90A0" w:rsidR="00F878D3" w:rsidRDefault="009C711F" w:rsidP="009C711F">
      <w:pPr>
        <w:pStyle w:val="Corpodetexto"/>
        <w:ind w:firstLine="0"/>
        <w:rPr>
          <w:lang w:val="en-US"/>
        </w:rPr>
      </w:pPr>
      <w:r w:rsidRPr="009C711F">
        <w:rPr>
          <w:noProof/>
          <w:lang w:val="en-US"/>
        </w:rPr>
        <w:drawing>
          <wp:inline distT="0" distB="0" distL="0" distR="0" wp14:anchorId="012815E2" wp14:editId="4CAADEBD">
            <wp:extent cx="5760085" cy="3430905"/>
            <wp:effectExtent l="0" t="0" r="5715" b="0"/>
            <wp:docPr id="1601846950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46950" name="Imagem 1" descr="Interface gráfica do usuário, Text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DFB8" w14:textId="6121C415" w:rsidR="009C711F" w:rsidRPr="001E0DFC" w:rsidRDefault="009C711F" w:rsidP="009C711F">
      <w:pPr>
        <w:pStyle w:val="Legenda"/>
      </w:pPr>
      <w:bookmarkStart w:id="28" w:name="_Toc196250549"/>
      <w:r w:rsidRPr="001E0DF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46F85">
        <w:rPr>
          <w:noProof/>
        </w:rPr>
        <w:t>2</w:t>
      </w:r>
      <w:r>
        <w:fldChar w:fldCharType="end"/>
      </w:r>
      <w:r w:rsidRPr="001E0DFC">
        <w:t xml:space="preserve"> – </w:t>
      </w:r>
      <w:r w:rsidRPr="002F4879">
        <w:t>Detalhe item de backlog</w:t>
      </w:r>
      <w:bookmarkEnd w:id="28"/>
    </w:p>
    <w:p w14:paraId="168859F5" w14:textId="77777777" w:rsidR="009C711F" w:rsidRPr="00D76F99" w:rsidRDefault="009C711F" w:rsidP="009C711F">
      <w:pPr>
        <w:pStyle w:val="Legenda"/>
      </w:pPr>
      <w:r w:rsidRPr="001E0DFC">
        <w:t>Fonte: Elaborado</w:t>
      </w:r>
      <w:r w:rsidRPr="009E05F8">
        <w:t xml:space="preserve"> pel</w:t>
      </w:r>
      <w:r>
        <w:t>o autor</w:t>
      </w:r>
      <w:r w:rsidRPr="009E05F8">
        <w:t xml:space="preserve"> (202</w:t>
      </w:r>
      <w:r>
        <w:t>5</w:t>
      </w:r>
      <w:r w:rsidRPr="009E05F8">
        <w:t>)</w:t>
      </w:r>
    </w:p>
    <w:p w14:paraId="3A879A52" w14:textId="77777777" w:rsidR="009C711F" w:rsidRPr="009C711F" w:rsidRDefault="009C711F" w:rsidP="009C711F">
      <w:pPr>
        <w:pStyle w:val="Corpodetexto"/>
        <w:ind w:firstLine="0"/>
      </w:pPr>
    </w:p>
    <w:p w14:paraId="548E6628" w14:textId="62ADE980" w:rsidR="009C711F" w:rsidRDefault="009C711F" w:rsidP="009C711F">
      <w:pPr>
        <w:pStyle w:val="Corpodetexto"/>
        <w:ind w:firstLine="0"/>
        <w:rPr>
          <w:lang w:val="en-US"/>
        </w:rPr>
      </w:pPr>
      <w:r w:rsidRPr="009C711F">
        <w:rPr>
          <w:noProof/>
          <w:lang w:val="en-US"/>
        </w:rPr>
        <w:lastRenderedPageBreak/>
        <w:drawing>
          <wp:inline distT="0" distB="0" distL="0" distR="0" wp14:anchorId="44E3AF23" wp14:editId="7F94A269">
            <wp:extent cx="5760085" cy="3413125"/>
            <wp:effectExtent l="0" t="0" r="5715" b="3175"/>
            <wp:docPr id="1767513590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13590" name="Imagem 1" descr="Tela de celula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E5F4" w14:textId="0464F0BA" w:rsidR="00EE13BB" w:rsidRPr="002F4879" w:rsidRDefault="00EE13BB" w:rsidP="00EE13BB">
      <w:pPr>
        <w:pStyle w:val="Legenda"/>
      </w:pPr>
      <w:bookmarkStart w:id="29" w:name="_Toc153551017"/>
      <w:bookmarkStart w:id="30" w:name="_Toc196250550"/>
      <w:r w:rsidRPr="001E0DFC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E46F85">
        <w:rPr>
          <w:noProof/>
        </w:rPr>
        <w:t>3</w:t>
      </w:r>
      <w:r>
        <w:fldChar w:fldCharType="end"/>
      </w:r>
      <w:r w:rsidRPr="001E0DFC">
        <w:t xml:space="preserve"> - </w:t>
      </w:r>
      <w:r w:rsidRPr="002F4879">
        <w:t>Detalhe item de backlog</w:t>
      </w:r>
      <w:bookmarkEnd w:id="29"/>
      <w:bookmarkEnd w:id="30"/>
    </w:p>
    <w:p w14:paraId="06A8B27D" w14:textId="79BF0DEB" w:rsidR="00EE13BB" w:rsidRDefault="00EE13BB" w:rsidP="00EE13BB">
      <w:pPr>
        <w:pStyle w:val="Legenda"/>
      </w:pPr>
      <w:r w:rsidRPr="002F4879">
        <w:t>Fonte –</w:t>
      </w:r>
      <w:r w:rsidRPr="001E0DFC">
        <w:t xml:space="preserve"> Elaborado</w:t>
      </w:r>
      <w:r w:rsidRPr="009E05F8">
        <w:t xml:space="preserve"> pel</w:t>
      </w:r>
      <w:r w:rsidR="009C711F">
        <w:t>o</w:t>
      </w:r>
      <w:r w:rsidRPr="009E05F8">
        <w:t xml:space="preserve"> autor (202</w:t>
      </w:r>
      <w:r w:rsidR="009C711F">
        <w:t>5</w:t>
      </w:r>
      <w:r w:rsidRPr="009E05F8">
        <w:t>)</w:t>
      </w:r>
    </w:p>
    <w:p w14:paraId="7FD1EA50" w14:textId="77777777" w:rsidR="009C711F" w:rsidRPr="009C711F" w:rsidRDefault="009C711F" w:rsidP="009C711F">
      <w:pPr>
        <w:pStyle w:val="Corpodetexto"/>
      </w:pPr>
    </w:p>
    <w:p w14:paraId="0E1650E3" w14:textId="2954005E" w:rsidR="009C711F" w:rsidRDefault="009C711F" w:rsidP="009C711F">
      <w:pPr>
        <w:pStyle w:val="Corpodetexto"/>
        <w:ind w:firstLine="0"/>
        <w:rPr>
          <w:lang w:val="en-US"/>
        </w:rPr>
      </w:pPr>
      <w:r w:rsidRPr="009C711F">
        <w:rPr>
          <w:noProof/>
          <w:lang w:val="en-US"/>
        </w:rPr>
        <w:drawing>
          <wp:inline distT="0" distB="0" distL="0" distR="0" wp14:anchorId="169EE3ED" wp14:editId="612486C0">
            <wp:extent cx="5760085" cy="3395980"/>
            <wp:effectExtent l="0" t="0" r="5715" b="0"/>
            <wp:docPr id="1161032612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32612" name="Imagem 1" descr="Tela de celula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BF41" w14:textId="33CBBD97" w:rsidR="009C711F" w:rsidRPr="002F4879" w:rsidRDefault="009C711F" w:rsidP="009C711F">
      <w:pPr>
        <w:pStyle w:val="Legenda"/>
      </w:pPr>
      <w:r w:rsidRPr="001E0DFC">
        <w:t xml:space="preserve">Figura </w:t>
      </w:r>
      <w:r>
        <w:t>3</w:t>
      </w:r>
      <w:r w:rsidRPr="001E0DFC">
        <w:t xml:space="preserve"> - </w:t>
      </w:r>
      <w:r w:rsidRPr="002F4879">
        <w:t>Detalhe item de backlog</w:t>
      </w:r>
    </w:p>
    <w:p w14:paraId="219AC93A" w14:textId="77777777" w:rsidR="009C711F" w:rsidRDefault="009C711F" w:rsidP="009C711F">
      <w:pPr>
        <w:pStyle w:val="Legenda"/>
      </w:pPr>
      <w:r w:rsidRPr="002F4879">
        <w:t>Fonte –</w:t>
      </w:r>
      <w:r w:rsidRPr="001E0DFC">
        <w:t xml:space="preserve"> Elaborado</w:t>
      </w:r>
      <w:r w:rsidRPr="009E05F8">
        <w:t xml:space="preserve"> pel</w:t>
      </w:r>
      <w:r>
        <w:t>o</w:t>
      </w:r>
      <w:r w:rsidRPr="009E05F8">
        <w:t xml:space="preserve"> autor (202</w:t>
      </w:r>
      <w:r>
        <w:t>5</w:t>
      </w:r>
      <w:r w:rsidRPr="009E05F8">
        <w:t>)</w:t>
      </w:r>
    </w:p>
    <w:p w14:paraId="77EFA6F3" w14:textId="77777777" w:rsidR="00EE13BB" w:rsidRDefault="00EE13BB" w:rsidP="009C711F">
      <w:pPr>
        <w:pStyle w:val="Corpodetexto"/>
        <w:ind w:firstLine="0"/>
      </w:pPr>
    </w:p>
    <w:p w14:paraId="3E143DE9" w14:textId="76D58FA0" w:rsidR="009C711F" w:rsidRDefault="009C711F" w:rsidP="009C711F">
      <w:pPr>
        <w:pStyle w:val="Corpodetexto"/>
        <w:ind w:firstLine="0"/>
      </w:pPr>
      <w:r w:rsidRPr="009C711F">
        <w:rPr>
          <w:noProof/>
        </w:rPr>
        <w:lastRenderedPageBreak/>
        <w:drawing>
          <wp:inline distT="0" distB="0" distL="0" distR="0" wp14:anchorId="79F3DE7D" wp14:editId="2B6B3FE3">
            <wp:extent cx="5760085" cy="3329305"/>
            <wp:effectExtent l="0" t="0" r="5715" b="0"/>
            <wp:docPr id="216224114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24114" name="Imagem 1" descr="Interface gráfica do usuário, Text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D371" w14:textId="05E2543B" w:rsidR="009C711F" w:rsidRPr="002F4879" w:rsidRDefault="009C711F" w:rsidP="009C711F">
      <w:pPr>
        <w:pStyle w:val="Legenda"/>
      </w:pPr>
      <w:r w:rsidRPr="001E0DFC">
        <w:t xml:space="preserve">Figura </w:t>
      </w:r>
      <w:r>
        <w:t>4</w:t>
      </w:r>
      <w:r w:rsidRPr="001E0DFC">
        <w:t xml:space="preserve"> - </w:t>
      </w:r>
      <w:r w:rsidRPr="002F4879">
        <w:t>Detalhe item de backlog</w:t>
      </w:r>
    </w:p>
    <w:p w14:paraId="6E0C5630" w14:textId="77777777" w:rsidR="009C711F" w:rsidRDefault="009C711F" w:rsidP="009C711F">
      <w:pPr>
        <w:pStyle w:val="Legenda"/>
      </w:pPr>
      <w:r w:rsidRPr="002F4879">
        <w:t>Fonte –</w:t>
      </w:r>
      <w:r w:rsidRPr="001E0DFC">
        <w:t xml:space="preserve"> Elaborado</w:t>
      </w:r>
      <w:r w:rsidRPr="009E05F8">
        <w:t xml:space="preserve"> pel</w:t>
      </w:r>
      <w:r>
        <w:t>o</w:t>
      </w:r>
      <w:r w:rsidRPr="009E05F8">
        <w:t xml:space="preserve"> autor (202</w:t>
      </w:r>
      <w:r>
        <w:t>5</w:t>
      </w:r>
      <w:r w:rsidRPr="009E05F8">
        <w:t>)</w:t>
      </w:r>
    </w:p>
    <w:p w14:paraId="4815E1A2" w14:textId="77777777" w:rsidR="009C711F" w:rsidRPr="009C711F" w:rsidRDefault="009C711F" w:rsidP="009C711F">
      <w:pPr>
        <w:pStyle w:val="Corpodetexto"/>
      </w:pPr>
    </w:p>
    <w:p w14:paraId="4800AD49" w14:textId="6A75C9BF" w:rsidR="009C711F" w:rsidRDefault="009C711F" w:rsidP="009C711F">
      <w:pPr>
        <w:pStyle w:val="Corpodetexto"/>
        <w:ind w:firstLine="0"/>
      </w:pPr>
      <w:r w:rsidRPr="009C711F">
        <w:rPr>
          <w:noProof/>
        </w:rPr>
        <w:drawing>
          <wp:inline distT="0" distB="0" distL="0" distR="0" wp14:anchorId="43C994DB" wp14:editId="42262236">
            <wp:extent cx="5760085" cy="3330575"/>
            <wp:effectExtent l="0" t="0" r="5715" b="0"/>
            <wp:docPr id="124377712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77127" name="Imagem 1" descr="Interface gráfica do usuário, Aplicativ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AA53" w14:textId="3859A647" w:rsidR="009C711F" w:rsidRPr="002F4879" w:rsidRDefault="009C711F" w:rsidP="009C711F">
      <w:pPr>
        <w:pStyle w:val="Legenda"/>
      </w:pPr>
      <w:r w:rsidRPr="001E0DFC">
        <w:t xml:space="preserve">Figura </w:t>
      </w:r>
      <w:r>
        <w:t>5</w:t>
      </w:r>
      <w:r w:rsidRPr="001E0DFC">
        <w:t xml:space="preserve"> - </w:t>
      </w:r>
      <w:r w:rsidRPr="002F4879">
        <w:t>Detalhe item de backlog</w:t>
      </w:r>
    </w:p>
    <w:p w14:paraId="17072612" w14:textId="77777777" w:rsidR="009C711F" w:rsidRDefault="009C711F" w:rsidP="009C711F">
      <w:pPr>
        <w:pStyle w:val="Legenda"/>
      </w:pPr>
      <w:r w:rsidRPr="002F4879">
        <w:t>Fonte –</w:t>
      </w:r>
      <w:r w:rsidRPr="001E0DFC">
        <w:t xml:space="preserve"> Elaborado</w:t>
      </w:r>
      <w:r w:rsidRPr="009E05F8">
        <w:t xml:space="preserve"> pel</w:t>
      </w:r>
      <w:r>
        <w:t>o</w:t>
      </w:r>
      <w:r w:rsidRPr="009E05F8">
        <w:t xml:space="preserve"> autor (202</w:t>
      </w:r>
      <w:r>
        <w:t>5</w:t>
      </w:r>
      <w:r w:rsidRPr="009E05F8">
        <w:t>)</w:t>
      </w:r>
    </w:p>
    <w:p w14:paraId="58B56542" w14:textId="77777777" w:rsidR="009C711F" w:rsidRDefault="009C711F" w:rsidP="009C711F">
      <w:pPr>
        <w:pStyle w:val="Corpodetexto"/>
        <w:ind w:firstLine="0"/>
      </w:pPr>
    </w:p>
    <w:p w14:paraId="3028591E" w14:textId="31321FAC" w:rsidR="009C711F" w:rsidRDefault="009C711F" w:rsidP="009C711F">
      <w:pPr>
        <w:pStyle w:val="Corpodetexto"/>
        <w:ind w:firstLine="0"/>
      </w:pPr>
      <w:r w:rsidRPr="009C711F">
        <w:rPr>
          <w:noProof/>
        </w:rPr>
        <w:lastRenderedPageBreak/>
        <w:drawing>
          <wp:inline distT="0" distB="0" distL="0" distR="0" wp14:anchorId="6AF5D96E" wp14:editId="373E5E71">
            <wp:extent cx="5760085" cy="3348355"/>
            <wp:effectExtent l="0" t="0" r="5715" b="4445"/>
            <wp:docPr id="1941509539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09539" name="Imagem 1" descr="Tela de celula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9371" w14:textId="21CB059C" w:rsidR="009C711F" w:rsidRPr="002F4879" w:rsidRDefault="009C711F" w:rsidP="009C711F">
      <w:pPr>
        <w:pStyle w:val="Legenda"/>
      </w:pPr>
      <w:r w:rsidRPr="001E0DFC">
        <w:t xml:space="preserve">Figura </w:t>
      </w:r>
      <w:r>
        <w:t>6</w:t>
      </w:r>
      <w:r w:rsidRPr="001E0DFC">
        <w:t xml:space="preserve"> - </w:t>
      </w:r>
      <w:r w:rsidRPr="002F4879">
        <w:t>Detalhe item de backlog</w:t>
      </w:r>
    </w:p>
    <w:p w14:paraId="7FF80AB9" w14:textId="77777777" w:rsidR="009C711F" w:rsidRDefault="009C711F" w:rsidP="009C711F">
      <w:pPr>
        <w:pStyle w:val="Legenda"/>
      </w:pPr>
      <w:r w:rsidRPr="002F4879">
        <w:t>Fonte –</w:t>
      </w:r>
      <w:r w:rsidRPr="001E0DFC">
        <w:t xml:space="preserve"> Elaborado</w:t>
      </w:r>
      <w:r w:rsidRPr="009E05F8">
        <w:t xml:space="preserve"> pel</w:t>
      </w:r>
      <w:r>
        <w:t>o</w:t>
      </w:r>
      <w:r w:rsidRPr="009E05F8">
        <w:t xml:space="preserve"> autor (202</w:t>
      </w:r>
      <w:r>
        <w:t>5</w:t>
      </w:r>
      <w:r w:rsidRPr="009E05F8">
        <w:t>)</w:t>
      </w:r>
    </w:p>
    <w:p w14:paraId="6C784D37" w14:textId="77777777" w:rsidR="009C711F" w:rsidRPr="009C711F" w:rsidRDefault="009C711F" w:rsidP="009C711F">
      <w:pPr>
        <w:pStyle w:val="Corpodetexto"/>
      </w:pPr>
    </w:p>
    <w:p w14:paraId="678ECBCE" w14:textId="54317966" w:rsidR="009C711F" w:rsidRDefault="009C711F" w:rsidP="009C711F">
      <w:pPr>
        <w:pStyle w:val="Corpodetexto"/>
        <w:ind w:firstLine="0"/>
      </w:pPr>
      <w:r w:rsidRPr="009C711F">
        <w:rPr>
          <w:noProof/>
        </w:rPr>
        <w:drawing>
          <wp:inline distT="0" distB="0" distL="0" distR="0" wp14:anchorId="090B181F" wp14:editId="25B43A0C">
            <wp:extent cx="5760085" cy="3368675"/>
            <wp:effectExtent l="0" t="0" r="5715" b="0"/>
            <wp:docPr id="1854183825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3825" name="Imagem 1" descr="Tela de celula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F83B" w14:textId="6D219648" w:rsidR="009C711F" w:rsidRPr="002F4879" w:rsidRDefault="009C711F" w:rsidP="009C711F">
      <w:pPr>
        <w:pStyle w:val="Legenda"/>
      </w:pPr>
      <w:r w:rsidRPr="001E0DFC">
        <w:t xml:space="preserve">Figura </w:t>
      </w:r>
      <w:r>
        <w:t>7</w:t>
      </w:r>
      <w:r w:rsidRPr="001E0DFC">
        <w:t xml:space="preserve"> - </w:t>
      </w:r>
      <w:r w:rsidRPr="002F4879">
        <w:t>Detalhe item de backlog</w:t>
      </w:r>
    </w:p>
    <w:p w14:paraId="17C3C920" w14:textId="77777777" w:rsidR="009C711F" w:rsidRDefault="009C711F" w:rsidP="009C711F">
      <w:pPr>
        <w:pStyle w:val="Legenda"/>
      </w:pPr>
      <w:r w:rsidRPr="002F4879">
        <w:t>Fonte –</w:t>
      </w:r>
      <w:r w:rsidRPr="001E0DFC">
        <w:t xml:space="preserve"> Elaborado</w:t>
      </w:r>
      <w:r w:rsidRPr="009E05F8">
        <w:t xml:space="preserve"> pel</w:t>
      </w:r>
      <w:r>
        <w:t>o</w:t>
      </w:r>
      <w:r w:rsidRPr="009E05F8">
        <w:t xml:space="preserve"> autor (202</w:t>
      </w:r>
      <w:r>
        <w:t>5</w:t>
      </w:r>
      <w:r w:rsidRPr="009E05F8">
        <w:t>)</w:t>
      </w:r>
    </w:p>
    <w:p w14:paraId="18306E11" w14:textId="77777777" w:rsidR="009C711F" w:rsidRPr="009C711F" w:rsidRDefault="009C711F" w:rsidP="009C711F">
      <w:pPr>
        <w:pStyle w:val="Corpodetexto"/>
        <w:ind w:firstLine="0"/>
      </w:pPr>
    </w:p>
    <w:p w14:paraId="659F2B94" w14:textId="77777777" w:rsidR="009C711F" w:rsidRPr="00E46F85" w:rsidRDefault="009C711F" w:rsidP="009C711F">
      <w:pPr>
        <w:pStyle w:val="Corpodetexto"/>
        <w:ind w:firstLine="0"/>
      </w:pPr>
    </w:p>
    <w:p w14:paraId="124AF035" w14:textId="189563C7" w:rsidR="00F878D3" w:rsidRDefault="00001B22" w:rsidP="00F878D3">
      <w:pPr>
        <w:pStyle w:val="Ttulo1"/>
      </w:pPr>
      <w:bookmarkStart w:id="31" w:name="_Toc196250943"/>
      <w:r>
        <w:lastRenderedPageBreak/>
        <w:t>3</w:t>
      </w:r>
      <w:r w:rsidR="00F878D3">
        <w:t xml:space="preserve"> </w:t>
      </w:r>
      <w:r w:rsidR="00FB75C9">
        <w:t>origem dos dados</w:t>
      </w:r>
      <w:bookmarkEnd w:id="31"/>
    </w:p>
    <w:p w14:paraId="017FF01C" w14:textId="7663C7E5" w:rsidR="0093596E" w:rsidRDefault="00001B22" w:rsidP="00B13B9C">
      <w:pPr>
        <w:pStyle w:val="Ttulo2"/>
      </w:pPr>
      <w:bookmarkStart w:id="32" w:name="_Toc196250944"/>
      <w:r>
        <w:t>3</w:t>
      </w:r>
      <w:r w:rsidR="00F878D3">
        <w:t xml:space="preserve">.1 </w:t>
      </w:r>
      <w:r w:rsidR="0093596E" w:rsidRPr="0093596E">
        <w:t>Panorama geral das fontes de dados</w:t>
      </w:r>
      <w:bookmarkEnd w:id="32"/>
    </w:p>
    <w:tbl>
      <w:tblPr>
        <w:tblStyle w:val="Histricoderevises"/>
        <w:tblW w:w="0" w:type="auto"/>
        <w:tblLook w:val="04A0" w:firstRow="1" w:lastRow="0" w:firstColumn="1" w:lastColumn="0" w:noHBand="0" w:noVBand="1"/>
      </w:tblPr>
      <w:tblGrid>
        <w:gridCol w:w="1635"/>
        <w:gridCol w:w="945"/>
        <w:gridCol w:w="1250"/>
        <w:gridCol w:w="794"/>
        <w:gridCol w:w="1194"/>
        <w:gridCol w:w="1282"/>
        <w:gridCol w:w="1961"/>
      </w:tblGrid>
      <w:tr w:rsidR="00C52A0D" w:rsidRPr="0093596E" w14:paraId="39546693" w14:textId="77777777" w:rsidTr="00001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0" w:type="auto"/>
          </w:tcPr>
          <w:p w14:paraId="44BB4A3C" w14:textId="77777777" w:rsidR="0093596E" w:rsidRPr="0093596E" w:rsidRDefault="0093596E" w:rsidP="00001B22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Origem</w:t>
            </w:r>
          </w:p>
        </w:tc>
        <w:tc>
          <w:tcPr>
            <w:tcW w:w="0" w:type="auto"/>
          </w:tcPr>
          <w:p w14:paraId="601BB0A5" w14:textId="77777777" w:rsidR="0093596E" w:rsidRPr="0093596E" w:rsidRDefault="0093596E" w:rsidP="00001B22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Formato</w:t>
            </w:r>
          </w:p>
        </w:tc>
        <w:tc>
          <w:tcPr>
            <w:tcW w:w="0" w:type="auto"/>
          </w:tcPr>
          <w:p w14:paraId="21548368" w14:textId="77777777" w:rsidR="0093596E" w:rsidRPr="0093596E" w:rsidRDefault="0093596E" w:rsidP="00001B22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Velocidade</w:t>
            </w:r>
          </w:p>
        </w:tc>
        <w:tc>
          <w:tcPr>
            <w:tcW w:w="0" w:type="auto"/>
          </w:tcPr>
          <w:p w14:paraId="424201FA" w14:textId="77777777" w:rsidR="0093596E" w:rsidRPr="0093596E" w:rsidRDefault="0093596E" w:rsidP="00001B22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Volume</w:t>
            </w:r>
          </w:p>
        </w:tc>
        <w:tc>
          <w:tcPr>
            <w:tcW w:w="0" w:type="auto"/>
          </w:tcPr>
          <w:p w14:paraId="79529B73" w14:textId="77777777" w:rsidR="0093596E" w:rsidRPr="0093596E" w:rsidRDefault="0093596E" w:rsidP="00001B22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Horário Coleta</w:t>
            </w:r>
          </w:p>
        </w:tc>
        <w:tc>
          <w:tcPr>
            <w:tcW w:w="0" w:type="auto"/>
          </w:tcPr>
          <w:p w14:paraId="71227D7D" w14:textId="77777777" w:rsidR="0093596E" w:rsidRPr="0093596E" w:rsidRDefault="0093596E" w:rsidP="00001B22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Localização</w:t>
            </w:r>
          </w:p>
        </w:tc>
        <w:tc>
          <w:tcPr>
            <w:tcW w:w="0" w:type="auto"/>
          </w:tcPr>
          <w:p w14:paraId="53352835" w14:textId="0692BA89" w:rsidR="0093596E" w:rsidRPr="0093596E" w:rsidRDefault="00C52A0D" w:rsidP="00001B22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 w:rsidRPr="0093596E">
              <w:rPr>
                <w:color w:val="0D0D0D"/>
                <w:sz w:val="16"/>
                <w:szCs w:val="16"/>
              </w:rPr>
              <w:t>Proprietário</w:t>
            </w:r>
          </w:p>
        </w:tc>
      </w:tr>
      <w:tr w:rsidR="00C52A0D" w:rsidRPr="0093596E" w14:paraId="7446ECDB" w14:textId="77777777" w:rsidTr="00001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tcW w:w="0" w:type="auto"/>
            <w:vAlign w:val="center"/>
          </w:tcPr>
          <w:p w14:paraId="75EFEFC3" w14:textId="700A072D" w:rsidR="0093596E" w:rsidRPr="0093596E" w:rsidRDefault="0034219F" w:rsidP="00001B22">
            <w:pPr>
              <w:ind w:firstLine="0"/>
              <w:jc w:val="left"/>
              <w:rPr>
                <w:sz w:val="16"/>
                <w:szCs w:val="16"/>
              </w:rPr>
            </w:pPr>
            <w:r w:rsidRPr="0034219F">
              <w:rPr>
                <w:sz w:val="16"/>
                <w:szCs w:val="16"/>
              </w:rPr>
              <w:t>Logs</w:t>
            </w:r>
            <w:r>
              <w:rPr>
                <w:sz w:val="16"/>
                <w:szCs w:val="16"/>
              </w:rPr>
              <w:t xml:space="preserve"> </w:t>
            </w:r>
            <w:r w:rsidRPr="0034219F">
              <w:rPr>
                <w:sz w:val="16"/>
                <w:szCs w:val="16"/>
              </w:rPr>
              <w:t xml:space="preserve">de </w:t>
            </w:r>
            <w:r>
              <w:rPr>
                <w:sz w:val="16"/>
                <w:szCs w:val="16"/>
              </w:rPr>
              <w:t>navegação</w:t>
            </w:r>
            <w:r w:rsidRPr="0034219F">
              <w:rPr>
                <w:sz w:val="16"/>
                <w:szCs w:val="16"/>
              </w:rPr>
              <w:t xml:space="preserve"> do S</w:t>
            </w:r>
            <w:r w:rsidR="00C52A0D">
              <w:rPr>
                <w:sz w:val="16"/>
                <w:szCs w:val="16"/>
              </w:rPr>
              <w:t>ite</w:t>
            </w:r>
          </w:p>
        </w:tc>
        <w:tc>
          <w:tcPr>
            <w:tcW w:w="0" w:type="auto"/>
            <w:vAlign w:val="center"/>
          </w:tcPr>
          <w:p w14:paraId="10CE0E4B" w14:textId="69AFF754" w:rsidR="0093596E" w:rsidRPr="0093596E" w:rsidRDefault="0034219F" w:rsidP="00001B22">
            <w:pPr>
              <w:ind w:firstLine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JSON</w:t>
            </w:r>
          </w:p>
        </w:tc>
        <w:tc>
          <w:tcPr>
            <w:tcW w:w="0" w:type="auto"/>
            <w:vAlign w:val="center"/>
          </w:tcPr>
          <w:p w14:paraId="4C070FDD" w14:textId="46D39445" w:rsidR="0093596E" w:rsidRPr="0093596E" w:rsidRDefault="0034219F" w:rsidP="00001B22">
            <w:pPr>
              <w:ind w:firstLine="0"/>
              <w:jc w:val="left"/>
              <w:rPr>
                <w:sz w:val="16"/>
                <w:szCs w:val="16"/>
              </w:rPr>
            </w:pPr>
            <w:r w:rsidRPr="0034219F">
              <w:rPr>
                <w:sz w:val="16"/>
                <w:szCs w:val="16"/>
              </w:rPr>
              <w:t>Streaming (Kafka)</w:t>
            </w:r>
          </w:p>
        </w:tc>
        <w:tc>
          <w:tcPr>
            <w:tcW w:w="0" w:type="auto"/>
            <w:vAlign w:val="center"/>
          </w:tcPr>
          <w:p w14:paraId="45F8691A" w14:textId="02E384D6" w:rsidR="0093596E" w:rsidRPr="0093596E" w:rsidRDefault="0034219F" w:rsidP="00001B22">
            <w:pPr>
              <w:ind w:firstLine="0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Alto</w:t>
            </w:r>
          </w:p>
        </w:tc>
        <w:tc>
          <w:tcPr>
            <w:tcW w:w="0" w:type="auto"/>
            <w:vAlign w:val="center"/>
          </w:tcPr>
          <w:p w14:paraId="65E4DFC9" w14:textId="7F48386F" w:rsidR="0093596E" w:rsidRPr="0093596E" w:rsidRDefault="0034219F" w:rsidP="00001B22">
            <w:pPr>
              <w:ind w:firstLine="0"/>
              <w:jc w:val="left"/>
              <w:rPr>
                <w:sz w:val="16"/>
                <w:szCs w:val="16"/>
              </w:rPr>
            </w:pPr>
            <w:r w:rsidRPr="0034219F">
              <w:rPr>
                <w:sz w:val="16"/>
                <w:szCs w:val="16"/>
              </w:rPr>
              <w:t>Cont</w:t>
            </w:r>
            <w:r>
              <w:rPr>
                <w:sz w:val="16"/>
                <w:szCs w:val="16"/>
              </w:rPr>
              <w:t>í</w:t>
            </w:r>
            <w:r w:rsidRPr="0034219F">
              <w:rPr>
                <w:sz w:val="16"/>
                <w:szCs w:val="16"/>
              </w:rPr>
              <w:t>nua (real-time)</w:t>
            </w:r>
          </w:p>
        </w:tc>
        <w:tc>
          <w:tcPr>
            <w:tcW w:w="0" w:type="auto"/>
            <w:vAlign w:val="center"/>
          </w:tcPr>
          <w:p w14:paraId="186A1DF4" w14:textId="693C4E70" w:rsidR="0093596E" w:rsidRPr="0093596E" w:rsidRDefault="0034219F" w:rsidP="00001B22">
            <w:pPr>
              <w:ind w:firstLine="0"/>
              <w:jc w:val="left"/>
              <w:rPr>
                <w:sz w:val="16"/>
                <w:szCs w:val="16"/>
              </w:rPr>
            </w:pPr>
            <w:r w:rsidRPr="0034219F">
              <w:rPr>
                <w:sz w:val="16"/>
                <w:szCs w:val="16"/>
              </w:rPr>
              <w:t>AWS / Cloud Infra</w:t>
            </w:r>
          </w:p>
        </w:tc>
        <w:tc>
          <w:tcPr>
            <w:tcW w:w="0" w:type="auto"/>
            <w:vAlign w:val="center"/>
          </w:tcPr>
          <w:p w14:paraId="3A0BDDC0" w14:textId="2E6C49CF" w:rsidR="0093596E" w:rsidRPr="0093596E" w:rsidRDefault="0034219F" w:rsidP="00001B22">
            <w:pPr>
              <w:ind w:firstLine="0"/>
              <w:jc w:val="left"/>
              <w:rPr>
                <w:sz w:val="16"/>
                <w:szCs w:val="16"/>
              </w:rPr>
            </w:pPr>
            <w:r w:rsidRPr="0034219F">
              <w:rPr>
                <w:sz w:val="16"/>
                <w:szCs w:val="16"/>
              </w:rPr>
              <w:t>Equipe de Engenharia de Software</w:t>
            </w:r>
          </w:p>
        </w:tc>
      </w:tr>
      <w:tr w:rsidR="00C52A0D" w:rsidRPr="0093596E" w14:paraId="70255E04" w14:textId="77777777" w:rsidTr="00001B22">
        <w:trPr>
          <w:trHeight w:val="567"/>
        </w:trPr>
        <w:tc>
          <w:tcPr>
            <w:tcW w:w="0" w:type="auto"/>
            <w:vAlign w:val="center"/>
          </w:tcPr>
          <w:p w14:paraId="5FF99327" w14:textId="2B95DB0B" w:rsidR="0093596E" w:rsidRPr="0093596E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Base de Cadastro de Clientes</w:t>
            </w:r>
          </w:p>
        </w:tc>
        <w:tc>
          <w:tcPr>
            <w:tcW w:w="0" w:type="auto"/>
            <w:vAlign w:val="center"/>
          </w:tcPr>
          <w:p w14:paraId="048F3A47" w14:textId="1600FD0D" w:rsidR="0093596E" w:rsidRPr="0093596E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Tabelas SQL</w:t>
            </w:r>
          </w:p>
        </w:tc>
        <w:tc>
          <w:tcPr>
            <w:tcW w:w="0" w:type="auto"/>
            <w:vAlign w:val="center"/>
          </w:tcPr>
          <w:p w14:paraId="05BB79FB" w14:textId="57569F17" w:rsidR="0093596E" w:rsidRPr="0093596E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Batch (</w:t>
            </w:r>
            <w:r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diá</w:t>
            </w: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rio)</w:t>
            </w:r>
          </w:p>
        </w:tc>
        <w:tc>
          <w:tcPr>
            <w:tcW w:w="0" w:type="auto"/>
            <w:vAlign w:val="center"/>
          </w:tcPr>
          <w:p w14:paraId="044350E7" w14:textId="4AD1B9F9" w:rsidR="0093596E" w:rsidRPr="0093596E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M</w:t>
            </w:r>
            <w:r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édi</w:t>
            </w: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o</w:t>
            </w:r>
          </w:p>
        </w:tc>
        <w:tc>
          <w:tcPr>
            <w:tcW w:w="0" w:type="auto"/>
            <w:vAlign w:val="center"/>
          </w:tcPr>
          <w:p w14:paraId="258362AB" w14:textId="4BCCA321" w:rsidR="0093596E" w:rsidRPr="0093596E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02:00 AM (di</w:t>
            </w:r>
            <w:r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á</w:t>
            </w: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rio)</w:t>
            </w:r>
          </w:p>
        </w:tc>
        <w:tc>
          <w:tcPr>
            <w:tcW w:w="0" w:type="auto"/>
            <w:vAlign w:val="center"/>
          </w:tcPr>
          <w:p w14:paraId="3C6D0F2A" w14:textId="514DA085" w:rsidR="0093596E" w:rsidRPr="0093596E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Oracle Cloud</w:t>
            </w:r>
          </w:p>
        </w:tc>
        <w:tc>
          <w:tcPr>
            <w:tcW w:w="0" w:type="auto"/>
            <w:vAlign w:val="center"/>
          </w:tcPr>
          <w:p w14:paraId="3EEB9E51" w14:textId="4D380F61" w:rsidR="0093596E" w:rsidRPr="0093596E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Departamento de CRM</w:t>
            </w:r>
          </w:p>
        </w:tc>
      </w:tr>
      <w:tr w:rsidR="00C52A0D" w:rsidRPr="0093596E" w14:paraId="6EBA458C" w14:textId="77777777" w:rsidTr="00001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tcW w:w="0" w:type="auto"/>
            <w:vAlign w:val="center"/>
          </w:tcPr>
          <w:p w14:paraId="46BF116E" w14:textId="23A8C2C5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Base de Produtos</w:t>
            </w:r>
          </w:p>
        </w:tc>
        <w:tc>
          <w:tcPr>
            <w:tcW w:w="0" w:type="auto"/>
            <w:vAlign w:val="center"/>
          </w:tcPr>
          <w:p w14:paraId="2B0C8666" w14:textId="3E4EB65F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Tabelas SQL</w:t>
            </w:r>
          </w:p>
        </w:tc>
        <w:tc>
          <w:tcPr>
            <w:tcW w:w="0" w:type="auto"/>
            <w:vAlign w:val="center"/>
          </w:tcPr>
          <w:p w14:paraId="1A8CBDF1" w14:textId="227A0E3E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Batch (diário)</w:t>
            </w:r>
          </w:p>
        </w:tc>
        <w:tc>
          <w:tcPr>
            <w:tcW w:w="0" w:type="auto"/>
            <w:vAlign w:val="center"/>
          </w:tcPr>
          <w:p w14:paraId="245F7396" w14:textId="66F4FE8E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M</w:t>
            </w:r>
            <w:r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édi</w:t>
            </w: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o</w:t>
            </w:r>
          </w:p>
        </w:tc>
        <w:tc>
          <w:tcPr>
            <w:tcW w:w="0" w:type="auto"/>
            <w:vAlign w:val="center"/>
          </w:tcPr>
          <w:p w14:paraId="7CE1FB55" w14:textId="7139C976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02:00 AM (di</w:t>
            </w:r>
            <w:r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á</w:t>
            </w: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rio)</w:t>
            </w:r>
          </w:p>
        </w:tc>
        <w:tc>
          <w:tcPr>
            <w:tcW w:w="0" w:type="auto"/>
            <w:vAlign w:val="center"/>
          </w:tcPr>
          <w:p w14:paraId="0473F4C7" w14:textId="28DE1EF7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Oracle Cloud</w:t>
            </w:r>
          </w:p>
        </w:tc>
        <w:tc>
          <w:tcPr>
            <w:tcW w:w="0" w:type="auto"/>
            <w:vAlign w:val="center"/>
          </w:tcPr>
          <w:p w14:paraId="6F82245F" w14:textId="52B10CDF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P&amp;D / Desenvolvimento de Produto</w:t>
            </w:r>
          </w:p>
        </w:tc>
      </w:tr>
      <w:tr w:rsidR="00C52A0D" w:rsidRPr="0093596E" w14:paraId="19FB0A12" w14:textId="77777777" w:rsidTr="00001B22">
        <w:trPr>
          <w:trHeight w:val="567"/>
        </w:trPr>
        <w:tc>
          <w:tcPr>
            <w:tcW w:w="0" w:type="auto"/>
            <w:vAlign w:val="center"/>
          </w:tcPr>
          <w:p w14:paraId="7B0B016B" w14:textId="6409FFCA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Redes Sociais (comen</w:t>
            </w:r>
            <w:r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tá</w:t>
            </w:r>
            <w:r w:rsidRPr="00C52A0D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rios)</w:t>
            </w:r>
          </w:p>
        </w:tc>
        <w:tc>
          <w:tcPr>
            <w:tcW w:w="0" w:type="auto"/>
            <w:vAlign w:val="center"/>
          </w:tcPr>
          <w:p w14:paraId="704265EC" w14:textId="70C75E02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JSON</w:t>
            </w:r>
          </w:p>
        </w:tc>
        <w:tc>
          <w:tcPr>
            <w:tcW w:w="0" w:type="auto"/>
            <w:vAlign w:val="center"/>
          </w:tcPr>
          <w:p w14:paraId="3E4CF8E8" w14:textId="7306B002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Batch (diário)</w:t>
            </w:r>
          </w:p>
        </w:tc>
        <w:tc>
          <w:tcPr>
            <w:tcW w:w="0" w:type="auto"/>
            <w:vAlign w:val="center"/>
          </w:tcPr>
          <w:p w14:paraId="29F5C4F5" w14:textId="44834FE3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Variável</w:t>
            </w:r>
          </w:p>
        </w:tc>
        <w:tc>
          <w:tcPr>
            <w:tcW w:w="0" w:type="auto"/>
            <w:vAlign w:val="center"/>
          </w:tcPr>
          <w:p w14:paraId="5491BB53" w14:textId="558A2DD5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03:00 AM (di</w:t>
            </w:r>
            <w:r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ári</w:t>
            </w: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o)</w:t>
            </w:r>
          </w:p>
        </w:tc>
        <w:tc>
          <w:tcPr>
            <w:tcW w:w="0" w:type="auto"/>
            <w:vAlign w:val="center"/>
          </w:tcPr>
          <w:p w14:paraId="75CC5490" w14:textId="76085EE7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APIs externas</w:t>
            </w:r>
          </w:p>
        </w:tc>
        <w:tc>
          <w:tcPr>
            <w:tcW w:w="0" w:type="auto"/>
            <w:vAlign w:val="center"/>
          </w:tcPr>
          <w:p w14:paraId="3AD50A5B" w14:textId="7E541984" w:rsidR="00C52A0D" w:rsidRPr="00C52A0D" w:rsidRDefault="00C52A0D" w:rsidP="00001B22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C52A0D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Equipe de Marketing Digital</w:t>
            </w:r>
          </w:p>
        </w:tc>
      </w:tr>
    </w:tbl>
    <w:p w14:paraId="5335BBD4" w14:textId="2BA79797" w:rsidR="00EE13BB" w:rsidRPr="001E0DFC" w:rsidRDefault="00EE13BB" w:rsidP="00EE13BB">
      <w:pPr>
        <w:pStyle w:val="Legenda"/>
      </w:pPr>
      <w:bookmarkStart w:id="33" w:name="_Toc153551020"/>
      <w:bookmarkStart w:id="34" w:name="_Toc169645329"/>
      <w:r w:rsidRPr="001E0DFC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E46F85">
        <w:rPr>
          <w:noProof/>
        </w:rPr>
        <w:t>1</w:t>
      </w:r>
      <w:r>
        <w:fldChar w:fldCharType="end"/>
      </w:r>
      <w:r w:rsidRPr="001E0DFC">
        <w:t xml:space="preserve"> – Origem de Dados</w:t>
      </w:r>
      <w:bookmarkEnd w:id="33"/>
      <w:bookmarkEnd w:id="34"/>
    </w:p>
    <w:p w14:paraId="6C4D1584" w14:textId="435F1E13" w:rsidR="00C93F32" w:rsidRDefault="00EE13BB" w:rsidP="00C93F32">
      <w:pPr>
        <w:pStyle w:val="Corpodetexto"/>
        <w:rPr>
          <w:sz w:val="20"/>
          <w:szCs w:val="20"/>
        </w:rPr>
      </w:pPr>
      <w:r w:rsidRPr="68B6F5B7">
        <w:rPr>
          <w:sz w:val="20"/>
          <w:szCs w:val="20"/>
        </w:rPr>
        <w:t xml:space="preserve">                                          Fonte -Elaborado pel</w:t>
      </w:r>
      <w:r w:rsidR="00C52A0D">
        <w:rPr>
          <w:sz w:val="20"/>
          <w:szCs w:val="20"/>
        </w:rPr>
        <w:t xml:space="preserve">o autor </w:t>
      </w:r>
      <w:r w:rsidRPr="68B6F5B7">
        <w:rPr>
          <w:sz w:val="20"/>
          <w:szCs w:val="20"/>
        </w:rPr>
        <w:t>(202</w:t>
      </w:r>
      <w:r w:rsidR="00C52A0D">
        <w:rPr>
          <w:sz w:val="20"/>
          <w:szCs w:val="20"/>
        </w:rPr>
        <w:t>5</w:t>
      </w:r>
      <w:r w:rsidRPr="68B6F5B7">
        <w:rPr>
          <w:sz w:val="20"/>
          <w:szCs w:val="20"/>
        </w:rPr>
        <w:t>)</w:t>
      </w:r>
    </w:p>
    <w:p w14:paraId="490FF8BC" w14:textId="77777777" w:rsidR="00C93F32" w:rsidRDefault="00001B22" w:rsidP="00C93F32">
      <w:pPr>
        <w:pStyle w:val="Corpodetexto"/>
        <w:ind w:firstLine="0"/>
      </w:pPr>
      <w:r>
        <w:t>3</w:t>
      </w:r>
      <w:r w:rsidR="00F878D3">
        <w:t xml:space="preserve">.2 </w:t>
      </w:r>
      <w:r w:rsidR="00000D70" w:rsidRPr="00000D70">
        <w:t>Justificativas das Fontes de Dados</w:t>
      </w:r>
    </w:p>
    <w:p w14:paraId="16332525" w14:textId="77777777" w:rsidR="00C93F32" w:rsidRDefault="00001B22" w:rsidP="00C93F32">
      <w:pPr>
        <w:pStyle w:val="Corpodetexto"/>
        <w:ind w:firstLine="0"/>
      </w:pPr>
      <w:r w:rsidRPr="00001B22">
        <w:tab/>
        <w:t>•</w:t>
      </w:r>
      <w:r w:rsidRPr="00001B22">
        <w:tab/>
      </w:r>
      <w:r w:rsidRPr="00B13B9C">
        <w:t>Logs de Navegação</w:t>
      </w:r>
      <w:r w:rsidRPr="00001B22">
        <w:t>: São fundamentais para entender o comportamento do usuário durante sua jornada de compra, ajudando a identificar o momento e o motivo do abandono do carrinho.</w:t>
      </w:r>
    </w:p>
    <w:p w14:paraId="3D4A3FE4" w14:textId="2661EFA4" w:rsidR="00C93F32" w:rsidRDefault="00001B22" w:rsidP="00C93F32">
      <w:pPr>
        <w:pStyle w:val="Corpodetexto"/>
        <w:ind w:firstLine="708"/>
      </w:pPr>
      <w:r w:rsidRPr="00B13B9C">
        <w:t>•</w:t>
      </w:r>
      <w:r w:rsidRPr="00B13B9C">
        <w:tab/>
        <w:t xml:space="preserve">Base de Cadastro de Clientes: Permite associar comportamentos de navegação com perfis de usuários, enriquecendo a análise de padrões de </w:t>
      </w:r>
      <w:proofErr w:type="spellStart"/>
      <w:r w:rsidRPr="00B13B9C">
        <w:t>abandon</w:t>
      </w:r>
      <w:proofErr w:type="spellEnd"/>
    </w:p>
    <w:p w14:paraId="1B3B9B2D" w14:textId="77777777" w:rsidR="00C93F32" w:rsidRDefault="00001B22" w:rsidP="00C93F32">
      <w:pPr>
        <w:pStyle w:val="Corpodetexto"/>
        <w:ind w:firstLine="0"/>
      </w:pPr>
      <w:r w:rsidRPr="00001B22">
        <w:tab/>
        <w:t>•</w:t>
      </w:r>
      <w:r w:rsidRPr="00001B22">
        <w:tab/>
        <w:t>Base de Produtos: Ajuda a entender se há correlação entre certos produtos e o abandono do carrinho (ex.: preço elevado, falta de estoque).</w:t>
      </w:r>
    </w:p>
    <w:p w14:paraId="0074D0CE" w14:textId="58BCD14E" w:rsidR="00C93F32" w:rsidRDefault="00001B22" w:rsidP="00C93F32">
      <w:pPr>
        <w:pStyle w:val="Corpodetexto"/>
        <w:ind w:firstLine="708"/>
      </w:pPr>
      <w:r w:rsidRPr="00001B22">
        <w:t>•</w:t>
      </w:r>
      <w:r w:rsidRPr="00001B22">
        <w:tab/>
        <w:t>Redes Sociais: Podem trazer feedbacks e menções que expliquem de maneira externa o comportamento dos consumidores, como reclamações de preço, usabilidade, ou prazos de entrega.</w:t>
      </w:r>
    </w:p>
    <w:p w14:paraId="1D53B97D" w14:textId="77777777" w:rsidR="00C93F32" w:rsidRDefault="00C93F32" w:rsidP="00C93F32">
      <w:pPr>
        <w:pStyle w:val="Corpodetexto"/>
        <w:ind w:firstLine="708"/>
      </w:pPr>
    </w:p>
    <w:p w14:paraId="021BB525" w14:textId="77777777" w:rsidR="00C93F32" w:rsidRDefault="00C93F32" w:rsidP="00C93F32">
      <w:pPr>
        <w:pStyle w:val="Corpodetexto"/>
        <w:ind w:firstLine="708"/>
      </w:pPr>
    </w:p>
    <w:p w14:paraId="4A616ED5" w14:textId="77777777" w:rsidR="00C93F32" w:rsidRDefault="00C93F32" w:rsidP="00C93F32">
      <w:pPr>
        <w:pStyle w:val="Corpodetexto"/>
        <w:ind w:firstLine="708"/>
      </w:pPr>
    </w:p>
    <w:p w14:paraId="091504F2" w14:textId="77777777" w:rsidR="00C93F32" w:rsidRPr="00C93F32" w:rsidRDefault="00C93F32" w:rsidP="00C93F32">
      <w:pPr>
        <w:pStyle w:val="Corpodetexto"/>
        <w:ind w:firstLine="708"/>
        <w:rPr>
          <w:sz w:val="20"/>
          <w:szCs w:val="20"/>
        </w:rPr>
      </w:pPr>
    </w:p>
    <w:p w14:paraId="59F267A0" w14:textId="6DCA14EB" w:rsidR="00670DC9" w:rsidRDefault="00FF0BD1" w:rsidP="00C93F32">
      <w:pPr>
        <w:pStyle w:val="Ttulo2"/>
      </w:pPr>
      <w:bookmarkStart w:id="35" w:name="_Toc196250945"/>
      <w:r>
        <w:lastRenderedPageBreak/>
        <w:t>3</w:t>
      </w:r>
      <w:r w:rsidR="00670DC9">
        <w:t>.</w:t>
      </w:r>
      <w:r w:rsidR="00000D70">
        <w:t>3</w:t>
      </w:r>
      <w:r w:rsidR="00670DC9">
        <w:t xml:space="preserve"> </w:t>
      </w:r>
      <w:r w:rsidR="00000D70">
        <w:t>Detalhamento das fontes de dados</w:t>
      </w:r>
      <w:bookmarkEnd w:id="35"/>
    </w:p>
    <w:tbl>
      <w:tblPr>
        <w:tblStyle w:val="Histricoderevises"/>
        <w:tblW w:w="0" w:type="auto"/>
        <w:tblLook w:val="04A0" w:firstRow="1" w:lastRow="0" w:firstColumn="1" w:lastColumn="0" w:noHBand="0" w:noVBand="1"/>
      </w:tblPr>
      <w:tblGrid>
        <w:gridCol w:w="1886"/>
        <w:gridCol w:w="842"/>
        <w:gridCol w:w="1541"/>
        <w:gridCol w:w="1466"/>
        <w:gridCol w:w="1544"/>
        <w:gridCol w:w="1782"/>
      </w:tblGrid>
      <w:tr w:rsidR="00FF0BD1" w:rsidRPr="0093596E" w14:paraId="755CAC0A" w14:textId="77777777" w:rsidTr="0055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0" w:type="auto"/>
          </w:tcPr>
          <w:p w14:paraId="067F7A31" w14:textId="7A834630" w:rsidR="00FF0BD1" w:rsidRPr="0093596E" w:rsidRDefault="00FF0BD1" w:rsidP="00553BB8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bookmarkStart w:id="36" w:name="_Toc153551021"/>
            <w:bookmarkStart w:id="37" w:name="_Toc169645330"/>
            <w:r w:rsidRPr="00001B22">
              <w:rPr>
                <w:color w:val="0D0D0D"/>
                <w:sz w:val="16"/>
                <w:szCs w:val="16"/>
              </w:rPr>
              <w:t>Tabela</w:t>
            </w:r>
          </w:p>
        </w:tc>
        <w:tc>
          <w:tcPr>
            <w:tcW w:w="0" w:type="auto"/>
          </w:tcPr>
          <w:p w14:paraId="637F4D8A" w14:textId="3ABD886C" w:rsidR="00FF0BD1" w:rsidRPr="0093596E" w:rsidRDefault="00FF0BD1" w:rsidP="00553BB8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 w:rsidRPr="00001B22">
              <w:rPr>
                <w:color w:val="0D0D0D"/>
                <w:sz w:val="16"/>
                <w:szCs w:val="16"/>
              </w:rPr>
              <w:t>Apelido</w:t>
            </w:r>
          </w:p>
        </w:tc>
        <w:tc>
          <w:tcPr>
            <w:tcW w:w="0" w:type="auto"/>
          </w:tcPr>
          <w:p w14:paraId="25CE99A0" w14:textId="151C4A7F" w:rsidR="00FF0BD1" w:rsidRPr="0093596E" w:rsidRDefault="00FF0BD1" w:rsidP="00553BB8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 w:rsidRPr="00001B22">
              <w:rPr>
                <w:color w:val="0D0D0D"/>
                <w:sz w:val="16"/>
                <w:szCs w:val="16"/>
              </w:rPr>
              <w:t>Descri</w:t>
            </w:r>
            <w:r>
              <w:rPr>
                <w:color w:val="0D0D0D"/>
                <w:sz w:val="16"/>
                <w:szCs w:val="16"/>
              </w:rPr>
              <w:t>ção</w:t>
            </w:r>
          </w:p>
        </w:tc>
        <w:tc>
          <w:tcPr>
            <w:tcW w:w="0" w:type="auto"/>
          </w:tcPr>
          <w:p w14:paraId="01E85796" w14:textId="2E599301" w:rsidR="00FF0BD1" w:rsidRPr="0093596E" w:rsidRDefault="00FF0BD1" w:rsidP="00553BB8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 w:rsidRPr="00001B22">
              <w:rPr>
                <w:color w:val="0D0D0D"/>
                <w:sz w:val="16"/>
                <w:szCs w:val="16"/>
              </w:rPr>
              <w:t>Interessados</w:t>
            </w:r>
          </w:p>
        </w:tc>
        <w:tc>
          <w:tcPr>
            <w:tcW w:w="0" w:type="auto"/>
          </w:tcPr>
          <w:p w14:paraId="4974BB68" w14:textId="5A25C9F0" w:rsidR="00FF0BD1" w:rsidRPr="0093596E" w:rsidRDefault="00FF0BD1" w:rsidP="00553BB8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 w:rsidRPr="00001B22">
              <w:rPr>
                <w:color w:val="0D0D0D"/>
                <w:sz w:val="16"/>
                <w:szCs w:val="16"/>
              </w:rPr>
              <w:t>Dono da Informa</w:t>
            </w:r>
            <w:r>
              <w:rPr>
                <w:color w:val="0D0D0D"/>
                <w:sz w:val="16"/>
                <w:szCs w:val="16"/>
              </w:rPr>
              <w:t>çã</w:t>
            </w:r>
            <w:r w:rsidRPr="00001B22">
              <w:rPr>
                <w:color w:val="0D0D0D"/>
                <w:sz w:val="16"/>
                <w:szCs w:val="16"/>
              </w:rPr>
              <w:t>o</w:t>
            </w:r>
          </w:p>
        </w:tc>
        <w:tc>
          <w:tcPr>
            <w:tcW w:w="0" w:type="auto"/>
          </w:tcPr>
          <w:p w14:paraId="1E465B2E" w14:textId="4091C4C6" w:rsidR="00FF0BD1" w:rsidRPr="0093596E" w:rsidRDefault="00FF0BD1" w:rsidP="00553BB8">
            <w:pPr>
              <w:ind w:firstLine="0"/>
              <w:jc w:val="left"/>
              <w:rPr>
                <w:color w:val="0D0D0D"/>
                <w:sz w:val="16"/>
                <w:szCs w:val="16"/>
              </w:rPr>
            </w:pPr>
            <w:r>
              <w:rPr>
                <w:color w:val="0D0D0D"/>
                <w:sz w:val="16"/>
                <w:szCs w:val="16"/>
              </w:rPr>
              <w:t>Retenção</w:t>
            </w:r>
          </w:p>
        </w:tc>
      </w:tr>
      <w:tr w:rsidR="00FF0BD1" w:rsidRPr="0093596E" w14:paraId="2A311927" w14:textId="77777777" w:rsidTr="0055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tcW w:w="0" w:type="auto"/>
            <w:vAlign w:val="center"/>
          </w:tcPr>
          <w:p w14:paraId="7F40DFCF" w14:textId="30BB3BB2" w:rsidR="00FF0BD1" w:rsidRPr="0093596E" w:rsidRDefault="00FF0BD1" w:rsidP="00553BB8">
            <w:pPr>
              <w:ind w:firstLine="0"/>
              <w:jc w:val="left"/>
              <w:rPr>
                <w:sz w:val="16"/>
                <w:szCs w:val="16"/>
              </w:rPr>
            </w:pPr>
            <w:r w:rsidRPr="00001B22">
              <w:rPr>
                <w:sz w:val="16"/>
                <w:szCs w:val="16"/>
              </w:rPr>
              <w:t>T_LOGS_NAV</w:t>
            </w:r>
          </w:p>
        </w:tc>
        <w:tc>
          <w:tcPr>
            <w:tcW w:w="0" w:type="auto"/>
            <w:vAlign w:val="center"/>
          </w:tcPr>
          <w:p w14:paraId="76D702DB" w14:textId="40DA98F1" w:rsidR="00FF0BD1" w:rsidRPr="0093596E" w:rsidRDefault="00FF0BD1" w:rsidP="00553BB8">
            <w:pPr>
              <w:ind w:firstLine="0"/>
              <w:jc w:val="left"/>
              <w:rPr>
                <w:sz w:val="16"/>
                <w:szCs w:val="16"/>
              </w:rPr>
            </w:pPr>
            <w:r w:rsidRPr="00001B22">
              <w:rPr>
                <w:sz w:val="16"/>
                <w:szCs w:val="16"/>
              </w:rPr>
              <w:t>Logs</w:t>
            </w:r>
          </w:p>
        </w:tc>
        <w:tc>
          <w:tcPr>
            <w:tcW w:w="0" w:type="auto"/>
            <w:vAlign w:val="center"/>
          </w:tcPr>
          <w:p w14:paraId="319572BC" w14:textId="03351D87" w:rsidR="00FF0BD1" w:rsidRPr="0093596E" w:rsidRDefault="00FF0BD1" w:rsidP="00553BB8">
            <w:pPr>
              <w:ind w:firstLine="0"/>
              <w:jc w:val="left"/>
              <w:rPr>
                <w:sz w:val="16"/>
                <w:szCs w:val="16"/>
              </w:rPr>
            </w:pPr>
            <w:r w:rsidRPr="00FF0BD1">
              <w:rPr>
                <w:sz w:val="16"/>
                <w:szCs w:val="16"/>
              </w:rPr>
              <w:t xml:space="preserve">Dados de </w:t>
            </w:r>
            <w:r>
              <w:rPr>
                <w:sz w:val="16"/>
                <w:szCs w:val="16"/>
              </w:rPr>
              <w:t>navegaçã</w:t>
            </w:r>
            <w:r w:rsidRPr="00FF0BD1">
              <w:rPr>
                <w:sz w:val="16"/>
                <w:szCs w:val="16"/>
              </w:rPr>
              <w:t>o dos usu</w:t>
            </w:r>
            <w:r>
              <w:rPr>
                <w:sz w:val="16"/>
                <w:szCs w:val="16"/>
              </w:rPr>
              <w:t>á</w:t>
            </w:r>
            <w:r w:rsidRPr="00FF0BD1">
              <w:rPr>
                <w:sz w:val="16"/>
                <w:szCs w:val="16"/>
              </w:rPr>
              <w:t>rios no site</w:t>
            </w:r>
          </w:p>
        </w:tc>
        <w:tc>
          <w:tcPr>
            <w:tcW w:w="0" w:type="auto"/>
            <w:vAlign w:val="center"/>
          </w:tcPr>
          <w:p w14:paraId="4D5F74C8" w14:textId="69E6EA56" w:rsidR="00FF0BD1" w:rsidRPr="0093596E" w:rsidRDefault="00FF0BD1" w:rsidP="00553BB8">
            <w:pPr>
              <w:ind w:firstLine="0"/>
              <w:jc w:val="left"/>
              <w:rPr>
                <w:sz w:val="16"/>
                <w:szCs w:val="16"/>
              </w:rPr>
            </w:pPr>
            <w:r w:rsidRPr="00FF0BD1">
              <w:rPr>
                <w:sz w:val="16"/>
                <w:szCs w:val="16"/>
              </w:rPr>
              <w:t xml:space="preserve">TI, Marketing, </w:t>
            </w:r>
            <w:r>
              <w:rPr>
                <w:sz w:val="16"/>
                <w:szCs w:val="16"/>
              </w:rPr>
              <w:t>Experiência do</w:t>
            </w:r>
            <w:r w:rsidRPr="00FF0BD1">
              <w:rPr>
                <w:sz w:val="16"/>
                <w:szCs w:val="16"/>
              </w:rPr>
              <w:t xml:space="preserve"> Cliente</w:t>
            </w:r>
          </w:p>
        </w:tc>
        <w:tc>
          <w:tcPr>
            <w:tcW w:w="0" w:type="auto"/>
            <w:vAlign w:val="center"/>
          </w:tcPr>
          <w:p w14:paraId="620FF85E" w14:textId="422E041D" w:rsidR="00FF0BD1" w:rsidRPr="0093596E" w:rsidRDefault="00FF0BD1" w:rsidP="00553BB8">
            <w:pPr>
              <w:ind w:firstLine="0"/>
              <w:jc w:val="left"/>
              <w:rPr>
                <w:sz w:val="16"/>
                <w:szCs w:val="16"/>
              </w:rPr>
            </w:pPr>
            <w:r w:rsidRPr="00FF0BD1">
              <w:rPr>
                <w:sz w:val="16"/>
                <w:szCs w:val="16"/>
              </w:rPr>
              <w:t>Engenharia de Software</w:t>
            </w:r>
          </w:p>
        </w:tc>
        <w:tc>
          <w:tcPr>
            <w:tcW w:w="0" w:type="auto"/>
            <w:vAlign w:val="center"/>
          </w:tcPr>
          <w:p w14:paraId="19B81494" w14:textId="7450AD41" w:rsidR="00FF0BD1" w:rsidRPr="0093596E" w:rsidRDefault="00FF0BD1" w:rsidP="00553BB8">
            <w:pPr>
              <w:ind w:firstLine="0"/>
              <w:jc w:val="left"/>
              <w:rPr>
                <w:sz w:val="16"/>
                <w:szCs w:val="16"/>
              </w:rPr>
            </w:pPr>
            <w:r w:rsidRPr="00FF0BD1">
              <w:rPr>
                <w:sz w:val="16"/>
                <w:szCs w:val="16"/>
              </w:rPr>
              <w:t>Reten</w:t>
            </w:r>
            <w:r>
              <w:rPr>
                <w:sz w:val="16"/>
                <w:szCs w:val="16"/>
              </w:rPr>
              <w:t xml:space="preserve">ção </w:t>
            </w:r>
            <w:r w:rsidRPr="00FF0BD1">
              <w:rPr>
                <w:sz w:val="16"/>
                <w:szCs w:val="16"/>
              </w:rPr>
              <w:t xml:space="preserve">de 12 meses para </w:t>
            </w:r>
            <w:r>
              <w:rPr>
                <w:sz w:val="16"/>
                <w:szCs w:val="16"/>
              </w:rPr>
              <w:t>análi</w:t>
            </w:r>
            <w:r w:rsidRPr="00FF0BD1">
              <w:rPr>
                <w:sz w:val="16"/>
                <w:szCs w:val="16"/>
              </w:rPr>
              <w:t>se comportamental</w:t>
            </w:r>
          </w:p>
        </w:tc>
      </w:tr>
      <w:tr w:rsidR="00FF0BD1" w:rsidRPr="0093596E" w14:paraId="53B36AE9" w14:textId="77777777" w:rsidTr="00553BB8">
        <w:trPr>
          <w:trHeight w:val="567"/>
        </w:trPr>
        <w:tc>
          <w:tcPr>
            <w:tcW w:w="0" w:type="auto"/>
            <w:vAlign w:val="center"/>
          </w:tcPr>
          <w:p w14:paraId="389EAD9B" w14:textId="784A6E26" w:rsidR="00FF0BD1" w:rsidRPr="0093596E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T_CLIENTES</w:t>
            </w:r>
          </w:p>
        </w:tc>
        <w:tc>
          <w:tcPr>
            <w:tcW w:w="0" w:type="auto"/>
            <w:vAlign w:val="center"/>
          </w:tcPr>
          <w:p w14:paraId="3A76F53E" w14:textId="3F9C48DA" w:rsidR="00FF0BD1" w:rsidRPr="0093596E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Clientes</w:t>
            </w:r>
          </w:p>
        </w:tc>
        <w:tc>
          <w:tcPr>
            <w:tcW w:w="0" w:type="auto"/>
            <w:vAlign w:val="center"/>
          </w:tcPr>
          <w:p w14:paraId="00AB0E83" w14:textId="6A01DCB7" w:rsidR="00FF0BD1" w:rsidRPr="0093596E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Dados cadastrais dos usu</w:t>
            </w:r>
            <w:r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ár</w:t>
            </w: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ios registrados</w:t>
            </w:r>
          </w:p>
        </w:tc>
        <w:tc>
          <w:tcPr>
            <w:tcW w:w="0" w:type="auto"/>
            <w:vAlign w:val="center"/>
          </w:tcPr>
          <w:p w14:paraId="3D5879E7" w14:textId="7A645011" w:rsidR="00FF0BD1" w:rsidRPr="0093596E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Vendas, CRM</w:t>
            </w:r>
          </w:p>
        </w:tc>
        <w:tc>
          <w:tcPr>
            <w:tcW w:w="0" w:type="auto"/>
            <w:vAlign w:val="center"/>
          </w:tcPr>
          <w:p w14:paraId="0649633F" w14:textId="0ECE1491" w:rsidR="00FF0BD1" w:rsidRPr="0093596E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Departamento de CRM</w:t>
            </w:r>
          </w:p>
        </w:tc>
        <w:tc>
          <w:tcPr>
            <w:tcW w:w="0" w:type="auto"/>
            <w:vAlign w:val="center"/>
          </w:tcPr>
          <w:p w14:paraId="48711C09" w14:textId="20A34E07" w:rsidR="00FF0BD1" w:rsidRPr="0093596E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Backup di</w:t>
            </w:r>
            <w:r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á</w:t>
            </w: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rio completo, reten</w:t>
            </w:r>
            <w:r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çã</w:t>
            </w: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o de 2 anos</w:t>
            </w:r>
          </w:p>
        </w:tc>
      </w:tr>
      <w:tr w:rsidR="00FF0BD1" w:rsidRPr="0093596E" w14:paraId="0B06EC0A" w14:textId="77777777" w:rsidTr="0055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tcW w:w="0" w:type="auto"/>
            <w:vAlign w:val="center"/>
          </w:tcPr>
          <w:p w14:paraId="25193E3E" w14:textId="615540C8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T_PRODUTOS</w:t>
            </w:r>
          </w:p>
        </w:tc>
        <w:tc>
          <w:tcPr>
            <w:tcW w:w="0" w:type="auto"/>
            <w:vAlign w:val="center"/>
          </w:tcPr>
          <w:p w14:paraId="5475A2F2" w14:textId="3CBC7E94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Produtos</w:t>
            </w:r>
          </w:p>
        </w:tc>
        <w:tc>
          <w:tcPr>
            <w:tcW w:w="0" w:type="auto"/>
            <w:vAlign w:val="center"/>
          </w:tcPr>
          <w:p w14:paraId="3FF8F043" w14:textId="2F5956FD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Dados sobre produtos ofertados</w:t>
            </w:r>
          </w:p>
        </w:tc>
        <w:tc>
          <w:tcPr>
            <w:tcW w:w="0" w:type="auto"/>
            <w:vAlign w:val="center"/>
          </w:tcPr>
          <w:p w14:paraId="4C2605B8" w14:textId="322566D8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P&amp;D, Vendas</w:t>
            </w:r>
          </w:p>
        </w:tc>
        <w:tc>
          <w:tcPr>
            <w:tcW w:w="0" w:type="auto"/>
            <w:vAlign w:val="center"/>
          </w:tcPr>
          <w:p w14:paraId="69B63357" w14:textId="63491A7C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Desenvolvimento de Produto</w:t>
            </w:r>
          </w:p>
        </w:tc>
        <w:tc>
          <w:tcPr>
            <w:tcW w:w="0" w:type="auto"/>
            <w:vAlign w:val="center"/>
          </w:tcPr>
          <w:p w14:paraId="0DDC8619" w14:textId="31031831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 xml:space="preserve">Produtos vendidos nos </w:t>
            </w:r>
            <w:r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 xml:space="preserve">últimos </w:t>
            </w: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300 dias</w:t>
            </w:r>
            <w:r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 xml:space="preserve"> são</w:t>
            </w: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 xml:space="preserve"> mantidos</w:t>
            </w:r>
          </w:p>
        </w:tc>
      </w:tr>
      <w:tr w:rsidR="00FF0BD1" w:rsidRPr="0093596E" w14:paraId="77C874DC" w14:textId="77777777" w:rsidTr="00553BB8">
        <w:trPr>
          <w:trHeight w:val="567"/>
        </w:trPr>
        <w:tc>
          <w:tcPr>
            <w:tcW w:w="0" w:type="auto"/>
            <w:vAlign w:val="center"/>
          </w:tcPr>
          <w:p w14:paraId="2399FAA6" w14:textId="0E1082E1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API_SOCIAL_FEEDBACK</w:t>
            </w:r>
          </w:p>
        </w:tc>
        <w:tc>
          <w:tcPr>
            <w:tcW w:w="0" w:type="auto"/>
            <w:vAlign w:val="center"/>
          </w:tcPr>
          <w:p w14:paraId="653182ED" w14:textId="49EB6077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Sociais</w:t>
            </w:r>
          </w:p>
        </w:tc>
        <w:tc>
          <w:tcPr>
            <w:tcW w:w="0" w:type="auto"/>
            <w:vAlign w:val="center"/>
          </w:tcPr>
          <w:p w14:paraId="3778A905" w14:textId="0598AC2A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Coment</w:t>
            </w:r>
            <w:r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ário</w:t>
            </w: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s e men</w:t>
            </w:r>
            <w:r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 xml:space="preserve">ções </w:t>
            </w: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públicas nas redes sociais</w:t>
            </w:r>
          </w:p>
        </w:tc>
        <w:tc>
          <w:tcPr>
            <w:tcW w:w="0" w:type="auto"/>
            <w:vAlign w:val="center"/>
          </w:tcPr>
          <w:p w14:paraId="2AF90660" w14:textId="0D1AEF3A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Marketing</w:t>
            </w:r>
          </w:p>
        </w:tc>
        <w:tc>
          <w:tcPr>
            <w:tcW w:w="0" w:type="auto"/>
            <w:vAlign w:val="center"/>
          </w:tcPr>
          <w:p w14:paraId="2E765762" w14:textId="5A7B491F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 w:cs="Calibri"/>
                <w:color w:val="000000"/>
                <w:kern w:val="2"/>
                <w:sz w:val="16"/>
                <w:szCs w:val="16"/>
                <w14:ligatures w14:val="standardContextual"/>
              </w:rPr>
              <w:t>Equipe de Marketing</w:t>
            </w:r>
          </w:p>
        </w:tc>
        <w:tc>
          <w:tcPr>
            <w:tcW w:w="0" w:type="auto"/>
            <w:vAlign w:val="center"/>
          </w:tcPr>
          <w:p w14:paraId="0D032186" w14:textId="39F83E3B" w:rsidR="00FF0BD1" w:rsidRPr="00C52A0D" w:rsidRDefault="00FF0BD1" w:rsidP="00553BB8">
            <w:pPr>
              <w:spacing w:after="160" w:line="259" w:lineRule="auto"/>
              <w:ind w:firstLine="0"/>
              <w:jc w:val="left"/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</w:pP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 xml:space="preserve">Coleta </w:t>
            </w:r>
            <w:r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diá</w:t>
            </w: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ria, reten</w:t>
            </w:r>
            <w:r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çã</w:t>
            </w: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o m</w:t>
            </w:r>
            <w:r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áx</w:t>
            </w:r>
            <w:r w:rsidRPr="00FF0BD1">
              <w:rPr>
                <w:rFonts w:ascii="Aptos" w:eastAsia="Aptos" w:hAnsi="Aptos"/>
                <w:kern w:val="2"/>
                <w:sz w:val="16"/>
                <w:szCs w:val="16"/>
                <w14:ligatures w14:val="standardContextual"/>
              </w:rPr>
              <w:t>ima de 6 meses</w:t>
            </w:r>
          </w:p>
        </w:tc>
      </w:tr>
    </w:tbl>
    <w:p w14:paraId="02A15633" w14:textId="77777777" w:rsidR="00001B22" w:rsidRDefault="00001B22" w:rsidP="00EE13BB">
      <w:pPr>
        <w:pStyle w:val="Legenda"/>
      </w:pPr>
    </w:p>
    <w:p w14:paraId="306D6217" w14:textId="144F8615" w:rsidR="00EE13BB" w:rsidRDefault="00EE13BB" w:rsidP="00EE13BB">
      <w:pPr>
        <w:pStyle w:val="Legenda"/>
        <w:rPr>
          <w:rStyle w:val="normaltextrun"/>
          <w:rFonts w:cs="Arial"/>
          <w:color w:val="881798"/>
          <w:bdr w:val="none" w:sz="0" w:space="0" w:color="auto" w:frame="1"/>
        </w:rPr>
      </w:pPr>
      <w:r w:rsidRPr="00BA0A14"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 w:rsidR="00E46F85">
        <w:rPr>
          <w:noProof/>
        </w:rPr>
        <w:t>2</w:t>
      </w:r>
      <w:r>
        <w:fldChar w:fldCharType="end"/>
      </w:r>
      <w:r w:rsidRPr="00BA0A14">
        <w:t xml:space="preserve"> - Dicionário de dados de colunas de tabelas</w:t>
      </w:r>
      <w:bookmarkEnd w:id="36"/>
      <w:bookmarkEnd w:id="37"/>
    </w:p>
    <w:p w14:paraId="6F58CE37" w14:textId="77777777" w:rsidR="00EE13BB" w:rsidRPr="00BA0A14" w:rsidRDefault="00EE13BB" w:rsidP="00EE13BB">
      <w:pPr>
        <w:pStyle w:val="Legenda"/>
      </w:pPr>
      <w:r w:rsidRPr="00BA0A14">
        <w:t>Fonte - Material da fase – Elaborado pelo autor </w:t>
      </w:r>
    </w:p>
    <w:p w14:paraId="4CC2EC6D" w14:textId="77777777" w:rsidR="00000D70" w:rsidRDefault="00000D70" w:rsidP="00670DC9">
      <w:pPr>
        <w:pStyle w:val="PargrafodaLista"/>
      </w:pPr>
    </w:p>
    <w:p w14:paraId="0C4F1F47" w14:textId="5833AC92" w:rsidR="0043032B" w:rsidRDefault="00FF0BD1" w:rsidP="00B13B9C">
      <w:pPr>
        <w:pStyle w:val="Ttulo1"/>
      </w:pPr>
      <w:bookmarkStart w:id="38" w:name="_Toc196250946"/>
      <w:r>
        <w:lastRenderedPageBreak/>
        <w:t>4</w:t>
      </w:r>
      <w:r w:rsidR="00000D70">
        <w:t xml:space="preserve"> </w:t>
      </w:r>
      <w:r w:rsidR="00000D70" w:rsidRPr="00000D70">
        <w:t>Arquitetura de Solução Big Data / Pipeline de Dados</w:t>
      </w:r>
      <w:bookmarkEnd w:id="38"/>
    </w:p>
    <w:p w14:paraId="46BF6A1F" w14:textId="7EF0CE42" w:rsidR="00B13B9C" w:rsidRDefault="00B13B9C" w:rsidP="00C93F32">
      <w:pPr>
        <w:pStyle w:val="Ttulo2"/>
      </w:pPr>
      <w:bookmarkStart w:id="39" w:name="_Toc196250947"/>
      <w:r>
        <w:t>4</w:t>
      </w:r>
      <w:r w:rsidR="00000D70">
        <w:t>.1 Desenho da Arquitetura</w:t>
      </w:r>
      <w:bookmarkEnd w:id="39"/>
    </w:p>
    <w:p w14:paraId="13165B69" w14:textId="77777777" w:rsidR="00C93F32" w:rsidRPr="00B13B9C" w:rsidRDefault="00C93F32" w:rsidP="00C93F32">
      <w:pPr>
        <w:pStyle w:val="Ttulo2"/>
        <w:rPr>
          <w:iCs/>
          <w:szCs w:val="28"/>
        </w:rPr>
      </w:pPr>
      <w:bookmarkStart w:id="40" w:name="_Toc196250948"/>
      <w:r>
        <w:rPr>
          <w:noProof/>
        </w:rPr>
        <w:drawing>
          <wp:inline distT="0" distB="0" distL="0" distR="0" wp14:anchorId="071253BF" wp14:editId="65238360">
            <wp:extent cx="5760085" cy="3239770"/>
            <wp:effectExtent l="0" t="0" r="5715" b="0"/>
            <wp:docPr id="1448864551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64551" name="Imagem 2" descr="Diagram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5BBD7B2C" w14:textId="77777777" w:rsidR="00C93F32" w:rsidRPr="00C93F32" w:rsidRDefault="00C93F32" w:rsidP="00C93F32">
      <w:pPr>
        <w:pStyle w:val="Legenda"/>
      </w:pPr>
      <w:r w:rsidRPr="00C93F32">
        <w:t xml:space="preserve">Figura 1 – Big Data Pipeline </w:t>
      </w:r>
      <w:proofErr w:type="spellStart"/>
      <w:r w:rsidRPr="00C93F32">
        <w:t>Architecture</w:t>
      </w:r>
      <w:proofErr w:type="spellEnd"/>
    </w:p>
    <w:p w14:paraId="51393744" w14:textId="7C917653" w:rsidR="00000D70" w:rsidRDefault="00C93F32" w:rsidP="00C93F32">
      <w:pPr>
        <w:pStyle w:val="Legenda"/>
      </w:pPr>
      <w:r w:rsidRPr="001E0DFC">
        <w:t xml:space="preserve">Fonte </w:t>
      </w:r>
      <w:r>
        <w:t>– Elaborado pelo autor (2025)</w:t>
      </w:r>
    </w:p>
    <w:p w14:paraId="76B905E3" w14:textId="77777777" w:rsidR="00C93F32" w:rsidRDefault="00C93F32" w:rsidP="00C93F32">
      <w:pPr>
        <w:pStyle w:val="Legenda"/>
        <w:jc w:val="both"/>
      </w:pPr>
    </w:p>
    <w:p w14:paraId="7ABBD328" w14:textId="23A7BF53" w:rsidR="00C93F32" w:rsidRDefault="00C93F32" w:rsidP="00C93F32">
      <w:pPr>
        <w:pStyle w:val="Ttulo2"/>
      </w:pPr>
      <w:bookmarkStart w:id="41" w:name="_Toc196250949"/>
      <w:r>
        <w:t xml:space="preserve">4.1 </w:t>
      </w:r>
      <w:r>
        <w:t>Justificativa da Arquitetura</w:t>
      </w:r>
      <w:bookmarkEnd w:id="41"/>
    </w:p>
    <w:p w14:paraId="0AB658E9" w14:textId="77777777" w:rsidR="00C93F32" w:rsidRDefault="00C93F32" w:rsidP="00C93F32">
      <w:pPr>
        <w:pStyle w:val="PargrafodaLista"/>
      </w:pPr>
      <w:r>
        <w:tab/>
        <w:t>Escolhemos essa arquitetura por ela ser escalável, flexível e capaz de trabalhar tanto com dados em tempo real quanto com dados históricos.</w:t>
      </w:r>
    </w:p>
    <w:p w14:paraId="3C9B981F" w14:textId="107D8856" w:rsidR="00C93F32" w:rsidRDefault="00C93F32" w:rsidP="00C93F32">
      <w:pPr>
        <w:pStyle w:val="PargrafodaLista"/>
      </w:pPr>
      <w:r>
        <w:tab/>
        <w:t>O uso de Kafka e Spark garante a capacidade de lidar com grandes volumes de dados e gerar insights em tempo adequado para as necessidades de e-commerce.</w:t>
      </w:r>
    </w:p>
    <w:p w14:paraId="1FC8A4B1" w14:textId="77777777" w:rsidR="00C93F32" w:rsidRPr="00C93F32" w:rsidRDefault="00C93F32" w:rsidP="00C93F32">
      <w:pPr>
        <w:pStyle w:val="PargrafodaLista"/>
      </w:pPr>
    </w:p>
    <w:p w14:paraId="06CF2FE1" w14:textId="77777777" w:rsidR="00C93F32" w:rsidRDefault="00B13B9C" w:rsidP="00C93F32">
      <w:pPr>
        <w:pStyle w:val="Ttulo2"/>
      </w:pPr>
      <w:bookmarkStart w:id="42" w:name="_Toc196250950"/>
      <w:r>
        <w:lastRenderedPageBreak/>
        <w:t>4</w:t>
      </w:r>
      <w:r w:rsidR="00000D70">
        <w:t>.3 Detalhamento da Arquitetura</w:t>
      </w:r>
      <w:bookmarkEnd w:id="42"/>
    </w:p>
    <w:p w14:paraId="6C553D9E" w14:textId="77777777" w:rsidR="00C93F32" w:rsidRDefault="00C93F32" w:rsidP="00C93F32">
      <w:pPr>
        <w:pStyle w:val="PargrafodaLista"/>
      </w:pPr>
      <w:r>
        <w:t>•</w:t>
      </w:r>
      <w:r>
        <w:tab/>
        <w:t xml:space="preserve">Camada de Captura (Data </w:t>
      </w:r>
      <w:proofErr w:type="spellStart"/>
      <w:r>
        <w:t>Source</w:t>
      </w:r>
      <w:proofErr w:type="spellEnd"/>
      <w:r>
        <w:t>): Responsável por coletar eventos do site, atualizações de clientes e produtos, além de feedback social.</w:t>
      </w:r>
    </w:p>
    <w:p w14:paraId="1D29D375" w14:textId="75639B3B" w:rsidR="00C93F32" w:rsidRDefault="00C93F32" w:rsidP="00C93F32">
      <w:pPr>
        <w:pStyle w:val="PargrafodaLista"/>
      </w:pPr>
      <w:r>
        <w:t>•</w:t>
      </w:r>
      <w:r>
        <w:tab/>
        <w:t>Camada de Ingestão: Processa a entrada dos dados usando Kafka para eventos em tempo real e processos de ETL para bases tradicionais.</w:t>
      </w:r>
    </w:p>
    <w:p w14:paraId="68A1E91F" w14:textId="09471C99" w:rsidR="00C93F32" w:rsidRDefault="00C93F32" w:rsidP="00C93F32">
      <w:pPr>
        <w:pStyle w:val="PargrafodaLista"/>
      </w:pPr>
      <w:r>
        <w:t>•</w:t>
      </w:r>
      <w:r>
        <w:tab/>
        <w:t>Camada Data Lake:</w:t>
      </w:r>
    </w:p>
    <w:p w14:paraId="26793E41" w14:textId="0820DE4C" w:rsidR="00C93F32" w:rsidRDefault="00C93F32" w:rsidP="00C93F32">
      <w:pPr>
        <w:pStyle w:val="PargrafodaLista"/>
      </w:pPr>
      <w:r>
        <w:t>•</w:t>
      </w:r>
      <w:r>
        <w:tab/>
      </w:r>
      <w:proofErr w:type="spellStart"/>
      <w:r>
        <w:t>Raw</w:t>
      </w:r>
      <w:proofErr w:type="spellEnd"/>
      <w:r>
        <w:t>: Dados originais armazenados para histórico.</w:t>
      </w:r>
    </w:p>
    <w:p w14:paraId="1455FDFC" w14:textId="6FFCAC60" w:rsidR="00C93F32" w:rsidRDefault="00C93F32" w:rsidP="00C93F32">
      <w:pPr>
        <w:pStyle w:val="PargrafodaLista"/>
      </w:pPr>
      <w:r>
        <w:t>•</w:t>
      </w:r>
      <w:r>
        <w:tab/>
      </w:r>
      <w:proofErr w:type="spellStart"/>
      <w:r>
        <w:t>Trusted</w:t>
      </w:r>
      <w:proofErr w:type="spellEnd"/>
      <w:r>
        <w:t>: Dados limpos e normalizados.</w:t>
      </w:r>
    </w:p>
    <w:p w14:paraId="41FD7321" w14:textId="4B6DC381" w:rsidR="00C93F32" w:rsidRDefault="00C93F32" w:rsidP="00C93F32">
      <w:pPr>
        <w:pStyle w:val="PargrafodaLista"/>
      </w:pPr>
      <w:r>
        <w:t>•</w:t>
      </w:r>
      <w:r>
        <w:tab/>
      </w:r>
      <w:proofErr w:type="spellStart"/>
      <w:r>
        <w:t>Curated</w:t>
      </w:r>
      <w:proofErr w:type="spellEnd"/>
      <w:r>
        <w:t>: Dados prontos para consumo analítico.</w:t>
      </w:r>
    </w:p>
    <w:p w14:paraId="333696E0" w14:textId="4CF2039B" w:rsidR="00C93F32" w:rsidRDefault="00C93F32" w:rsidP="00C93F32">
      <w:pPr>
        <w:pStyle w:val="PargrafodaLista"/>
      </w:pPr>
      <w:r>
        <w:t>•</w:t>
      </w:r>
      <w:r>
        <w:tab/>
        <w:t xml:space="preserve">Camada de Análise (Compute): Spark é usado para análises pesadas e machine learning; Kafka </w:t>
      </w:r>
      <w:proofErr w:type="spellStart"/>
      <w:r>
        <w:t>Streams</w:t>
      </w:r>
      <w:proofErr w:type="spellEnd"/>
      <w:r>
        <w:t xml:space="preserve"> para análises imediatas em real-time.</w:t>
      </w:r>
    </w:p>
    <w:p w14:paraId="3D9A7C82" w14:textId="7B811FAE" w:rsidR="00C93F32" w:rsidRPr="00C93F32" w:rsidRDefault="00C93F32" w:rsidP="00C93F32">
      <w:pPr>
        <w:pStyle w:val="PargrafodaLista"/>
      </w:pPr>
      <w:r>
        <w:t>•</w:t>
      </w:r>
      <w:r>
        <w:tab/>
        <w:t>Camada de Consumo: Dashboards para visualização de KPIs e alertas automáticos para áreas de vendas e marketing.</w:t>
      </w:r>
    </w:p>
    <w:p w14:paraId="4E23E974" w14:textId="77777777" w:rsidR="0076599A" w:rsidRPr="00AD6955" w:rsidRDefault="0076599A" w:rsidP="0076599A">
      <w:pPr>
        <w:pStyle w:val="Bibliografia"/>
        <w:rPr>
          <w:lang w:val="pt-BR"/>
        </w:rPr>
      </w:pPr>
    </w:p>
    <w:p w14:paraId="6EFCB9F2" w14:textId="6FC07F0F" w:rsidR="00A36C8B" w:rsidRPr="00B118A1" w:rsidRDefault="00A36C8B" w:rsidP="00027BDF">
      <w:pPr>
        <w:pStyle w:val="Ttulo1"/>
      </w:pPr>
      <w:bookmarkStart w:id="43" w:name="_Toc196250951"/>
      <w:r w:rsidRPr="00B118A1">
        <w:t>GLOSSÁRIO</w:t>
      </w:r>
      <w:bookmarkEnd w:id="43"/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978"/>
        <w:gridCol w:w="5083"/>
      </w:tblGrid>
      <w:tr w:rsidR="00A36C8B" w14:paraId="7FDCFA7F" w14:textId="77777777" w:rsidTr="00B118A1">
        <w:tc>
          <w:tcPr>
            <w:tcW w:w="2195" w:type="pct"/>
            <w:vAlign w:val="center"/>
          </w:tcPr>
          <w:p w14:paraId="707679B7" w14:textId="77777777" w:rsidR="00A36C8B" w:rsidRDefault="00A36C8B" w:rsidP="00B118A1">
            <w:pPr>
              <w:spacing w:before="120"/>
              <w:ind w:firstLine="0"/>
              <w:jc w:val="left"/>
              <w:rPr>
                <w:b/>
              </w:rPr>
            </w:pPr>
            <w:r w:rsidRPr="00AB2BE5">
              <w:rPr>
                <w:b/>
              </w:rPr>
              <w:t>Termo</w:t>
            </w:r>
          </w:p>
        </w:tc>
        <w:tc>
          <w:tcPr>
            <w:tcW w:w="2805" w:type="pct"/>
            <w:vAlign w:val="center"/>
          </w:tcPr>
          <w:p w14:paraId="0C28449D" w14:textId="77777777" w:rsidR="00A36C8B" w:rsidRDefault="00ED1183" w:rsidP="00ED1183">
            <w:pPr>
              <w:spacing w:before="120"/>
              <w:ind w:firstLine="0"/>
              <w:jc w:val="left"/>
              <w:rPr>
                <w:b/>
              </w:rPr>
            </w:pPr>
            <w:r>
              <w:t>E</w:t>
            </w:r>
            <w:r w:rsidR="00A36C8B">
              <w:t>xplicação.</w:t>
            </w:r>
          </w:p>
        </w:tc>
      </w:tr>
      <w:tr w:rsidR="00A36C8B" w14:paraId="39851C58" w14:textId="77777777" w:rsidTr="00B118A1">
        <w:trPr>
          <w:trHeight w:val="399"/>
        </w:trPr>
        <w:tc>
          <w:tcPr>
            <w:tcW w:w="2195" w:type="pct"/>
            <w:vAlign w:val="center"/>
          </w:tcPr>
          <w:p w14:paraId="5B82D491" w14:textId="6E7C3285" w:rsidR="00A36C8B" w:rsidRPr="005D7910" w:rsidRDefault="00C93F32" w:rsidP="00B118A1">
            <w:pPr>
              <w:spacing w:before="120"/>
              <w:ind w:firstLine="0"/>
              <w:jc w:val="left"/>
            </w:pPr>
            <w:r w:rsidRPr="00C93F32">
              <w:rPr>
                <w:b/>
              </w:rPr>
              <w:t>Big Data</w:t>
            </w:r>
          </w:p>
        </w:tc>
        <w:tc>
          <w:tcPr>
            <w:tcW w:w="2805" w:type="pct"/>
            <w:vAlign w:val="center"/>
          </w:tcPr>
          <w:p w14:paraId="4521B763" w14:textId="5D0C612D" w:rsidR="00A36C8B" w:rsidRDefault="00C93F32" w:rsidP="00B118A1">
            <w:pPr>
              <w:spacing w:before="120"/>
              <w:ind w:firstLine="0"/>
              <w:jc w:val="left"/>
              <w:rPr>
                <w:b/>
              </w:rPr>
            </w:pPr>
            <w:r w:rsidRPr="00C93F32">
              <w:t xml:space="preserve">Conjunto de tecnologias e </w:t>
            </w:r>
            <w:r w:rsidRPr="00C93F32">
              <w:t>práticas</w:t>
            </w:r>
            <w:r w:rsidRPr="00C93F32">
              <w:t xml:space="preserve"> voltadas ao tratamento de grandes volumes de dados com variedade e velocidade.</w:t>
            </w:r>
          </w:p>
        </w:tc>
      </w:tr>
      <w:tr w:rsidR="00C93F32" w14:paraId="55746D25" w14:textId="77777777" w:rsidTr="00B118A1">
        <w:trPr>
          <w:trHeight w:val="399"/>
        </w:trPr>
        <w:tc>
          <w:tcPr>
            <w:tcW w:w="2195" w:type="pct"/>
            <w:vAlign w:val="center"/>
          </w:tcPr>
          <w:p w14:paraId="27357EFF" w14:textId="6F066129" w:rsidR="00C93F32" w:rsidRPr="00C93F32" w:rsidRDefault="00C93F32" w:rsidP="00B118A1">
            <w:pPr>
              <w:spacing w:before="120"/>
              <w:ind w:firstLine="0"/>
              <w:jc w:val="left"/>
              <w:rPr>
                <w:b/>
              </w:rPr>
            </w:pPr>
            <w:r w:rsidRPr="00C93F32">
              <w:rPr>
                <w:b/>
              </w:rPr>
              <w:t>Data Lake</w:t>
            </w:r>
          </w:p>
        </w:tc>
        <w:tc>
          <w:tcPr>
            <w:tcW w:w="2805" w:type="pct"/>
            <w:vAlign w:val="center"/>
          </w:tcPr>
          <w:p w14:paraId="4A55B7AE" w14:textId="52A39DE9" w:rsidR="00C93F32" w:rsidRPr="00C93F32" w:rsidRDefault="00C93F32" w:rsidP="00B118A1">
            <w:pPr>
              <w:spacing w:before="120"/>
              <w:ind w:firstLine="0"/>
              <w:jc w:val="left"/>
            </w:pPr>
            <w:r w:rsidRPr="00C93F32">
              <w:t>Reposit</w:t>
            </w:r>
            <w:r>
              <w:t>óri</w:t>
            </w:r>
            <w:r w:rsidRPr="00C93F32">
              <w:t>o</w:t>
            </w:r>
            <w:r w:rsidRPr="00C93F32">
              <w:t xml:space="preserve"> de dados brutos, estruturados e </w:t>
            </w:r>
            <w:r w:rsidRPr="00C93F32">
              <w:t>não</w:t>
            </w:r>
            <w:r w:rsidRPr="00C93F32">
              <w:t xml:space="preserve"> estruturados, usado para armazenar e processar grandes quantidades de dados.</w:t>
            </w:r>
          </w:p>
        </w:tc>
      </w:tr>
      <w:tr w:rsidR="00C93F32" w14:paraId="25D00492" w14:textId="77777777" w:rsidTr="00B118A1">
        <w:trPr>
          <w:trHeight w:val="399"/>
        </w:trPr>
        <w:tc>
          <w:tcPr>
            <w:tcW w:w="2195" w:type="pct"/>
            <w:vAlign w:val="center"/>
          </w:tcPr>
          <w:p w14:paraId="31B9B9B8" w14:textId="528CC61B" w:rsidR="00C93F32" w:rsidRPr="00C93F32" w:rsidRDefault="00C93F32" w:rsidP="00B118A1">
            <w:pPr>
              <w:spacing w:before="120"/>
              <w:ind w:firstLine="0"/>
              <w:jc w:val="left"/>
              <w:rPr>
                <w:b/>
              </w:rPr>
            </w:pPr>
            <w:r w:rsidRPr="00C93F32">
              <w:rPr>
                <w:b/>
              </w:rPr>
              <w:t>Kafka</w:t>
            </w:r>
          </w:p>
        </w:tc>
        <w:tc>
          <w:tcPr>
            <w:tcW w:w="2805" w:type="pct"/>
            <w:vAlign w:val="center"/>
          </w:tcPr>
          <w:p w14:paraId="3D169146" w14:textId="387C3C39" w:rsidR="00C93F32" w:rsidRPr="00C93F32" w:rsidRDefault="00C93F32" w:rsidP="00B118A1">
            <w:pPr>
              <w:spacing w:before="120"/>
              <w:ind w:firstLine="0"/>
              <w:jc w:val="left"/>
            </w:pPr>
            <w:r w:rsidRPr="00C93F32">
              <w:t xml:space="preserve">Plataforma de streaming </w:t>
            </w:r>
            <w:r w:rsidRPr="00C93F32">
              <w:t>distribuído</w:t>
            </w:r>
            <w:r w:rsidRPr="00C93F32">
              <w:t xml:space="preserve"> utilizada para </w:t>
            </w:r>
            <w:r w:rsidRPr="00C93F32">
              <w:t>ingestão</w:t>
            </w:r>
            <w:r w:rsidRPr="00C93F32">
              <w:t xml:space="preserve"> e processamento de dados em tempo real.</w:t>
            </w:r>
          </w:p>
        </w:tc>
      </w:tr>
      <w:tr w:rsidR="00C93F32" w14:paraId="2F91A083" w14:textId="77777777" w:rsidTr="00B118A1">
        <w:trPr>
          <w:trHeight w:val="399"/>
        </w:trPr>
        <w:tc>
          <w:tcPr>
            <w:tcW w:w="2195" w:type="pct"/>
            <w:vAlign w:val="center"/>
          </w:tcPr>
          <w:p w14:paraId="64A379C2" w14:textId="2FB14A91" w:rsidR="00C93F32" w:rsidRPr="00C93F32" w:rsidRDefault="00C93F32" w:rsidP="00B118A1">
            <w:pPr>
              <w:spacing w:before="120"/>
              <w:ind w:firstLine="0"/>
              <w:jc w:val="left"/>
              <w:rPr>
                <w:b/>
              </w:rPr>
            </w:pPr>
            <w:r w:rsidRPr="00C93F32">
              <w:rPr>
                <w:b/>
              </w:rPr>
              <w:lastRenderedPageBreak/>
              <w:t>Apache Spark</w:t>
            </w:r>
          </w:p>
        </w:tc>
        <w:tc>
          <w:tcPr>
            <w:tcW w:w="2805" w:type="pct"/>
            <w:vAlign w:val="center"/>
          </w:tcPr>
          <w:p w14:paraId="6E82EB81" w14:textId="470136D7" w:rsidR="00C93F32" w:rsidRPr="00C93F32" w:rsidRDefault="00C93F32" w:rsidP="00B118A1">
            <w:pPr>
              <w:spacing w:before="120"/>
              <w:ind w:firstLine="0"/>
              <w:jc w:val="left"/>
            </w:pPr>
            <w:r w:rsidRPr="00C93F32">
              <w:t xml:space="preserve">Ferramenta de processamento </w:t>
            </w:r>
            <w:r w:rsidRPr="00C93F32">
              <w:t>distribuído</w:t>
            </w:r>
            <w:r w:rsidRPr="00C93F32">
              <w:t xml:space="preserve"> usada para </w:t>
            </w:r>
            <w:r w:rsidRPr="00C93F32">
              <w:t>análise</w:t>
            </w:r>
            <w:r w:rsidRPr="00C93F32">
              <w:t xml:space="preserve"> de grandes volumes de dados em batch ou streaming.</w:t>
            </w:r>
          </w:p>
        </w:tc>
      </w:tr>
      <w:tr w:rsidR="00C93F32" w14:paraId="4D811345" w14:textId="77777777" w:rsidTr="00B118A1">
        <w:trPr>
          <w:trHeight w:val="399"/>
        </w:trPr>
        <w:tc>
          <w:tcPr>
            <w:tcW w:w="2195" w:type="pct"/>
            <w:vAlign w:val="center"/>
          </w:tcPr>
          <w:p w14:paraId="71E84302" w14:textId="7DB9D926" w:rsidR="00C93F32" w:rsidRPr="00C93F32" w:rsidRDefault="00C93F32" w:rsidP="00B118A1">
            <w:pPr>
              <w:spacing w:before="120"/>
              <w:ind w:firstLine="0"/>
              <w:jc w:val="left"/>
              <w:rPr>
                <w:b/>
              </w:rPr>
            </w:pPr>
            <w:r w:rsidRPr="00C93F32">
              <w:rPr>
                <w:b/>
              </w:rPr>
              <w:t>HDFS</w:t>
            </w:r>
          </w:p>
        </w:tc>
        <w:tc>
          <w:tcPr>
            <w:tcW w:w="2805" w:type="pct"/>
            <w:vAlign w:val="center"/>
          </w:tcPr>
          <w:p w14:paraId="765F9FC4" w14:textId="6439240D" w:rsidR="00C93F32" w:rsidRPr="00C93F32" w:rsidRDefault="00C93F32" w:rsidP="00B118A1">
            <w:pPr>
              <w:spacing w:before="120"/>
              <w:ind w:firstLine="0"/>
              <w:jc w:val="left"/>
            </w:pPr>
            <w:proofErr w:type="spellStart"/>
            <w:r w:rsidRPr="00C93F32">
              <w:t>Hadoop</w:t>
            </w:r>
            <w:proofErr w:type="spellEnd"/>
            <w:r w:rsidRPr="00C93F32">
              <w:t xml:space="preserve"> </w:t>
            </w:r>
            <w:proofErr w:type="spellStart"/>
            <w:r w:rsidRPr="00C93F32">
              <w:t>Distributed</w:t>
            </w:r>
            <w:proofErr w:type="spellEnd"/>
            <w:r w:rsidRPr="00C93F32">
              <w:t xml:space="preserve"> File System </w:t>
            </w:r>
            <w:r>
              <w:t xml:space="preserve">- </w:t>
            </w:r>
            <w:r w:rsidRPr="00C93F32">
              <w:t xml:space="preserve">sistema de arquivos </w:t>
            </w:r>
            <w:r w:rsidRPr="00C93F32">
              <w:t>distribuído</w:t>
            </w:r>
            <w:r w:rsidRPr="00C93F32">
              <w:t xml:space="preserve"> utilizado para armazenar grandes quantidades de dados.</w:t>
            </w:r>
          </w:p>
        </w:tc>
      </w:tr>
      <w:tr w:rsidR="00C93F32" w14:paraId="23CD3B8E" w14:textId="77777777" w:rsidTr="00B118A1">
        <w:trPr>
          <w:trHeight w:val="399"/>
        </w:trPr>
        <w:tc>
          <w:tcPr>
            <w:tcW w:w="2195" w:type="pct"/>
            <w:vAlign w:val="center"/>
          </w:tcPr>
          <w:p w14:paraId="4C5B4890" w14:textId="7E138612" w:rsidR="00C93F32" w:rsidRPr="00C93F32" w:rsidRDefault="00C3330E" w:rsidP="00B118A1">
            <w:pPr>
              <w:spacing w:before="120"/>
              <w:ind w:firstLine="0"/>
              <w:jc w:val="left"/>
              <w:rPr>
                <w:b/>
              </w:rPr>
            </w:pPr>
            <w:r w:rsidRPr="00C3330E">
              <w:rPr>
                <w:b/>
              </w:rPr>
              <w:t>ETL</w:t>
            </w:r>
          </w:p>
        </w:tc>
        <w:tc>
          <w:tcPr>
            <w:tcW w:w="2805" w:type="pct"/>
            <w:vAlign w:val="center"/>
          </w:tcPr>
          <w:p w14:paraId="64FB9D45" w14:textId="37395FD3" w:rsidR="00C93F32" w:rsidRPr="00C93F32" w:rsidRDefault="00C3330E" w:rsidP="00B118A1">
            <w:pPr>
              <w:spacing w:before="120"/>
              <w:ind w:firstLine="0"/>
              <w:jc w:val="left"/>
            </w:pPr>
            <w:r w:rsidRPr="00C3330E">
              <w:t>Processo de Extra</w:t>
            </w:r>
            <w:r>
              <w:t>çã</w:t>
            </w:r>
            <w:r w:rsidRPr="00C3330E">
              <w:t>o, Transforma</w:t>
            </w:r>
            <w:r>
              <w:t>çã</w:t>
            </w:r>
            <w:r w:rsidRPr="00C3330E">
              <w:t>o e Carga de dados, usado para integra</w:t>
            </w:r>
            <w:r>
              <w:t>çã</w:t>
            </w:r>
            <w:r w:rsidRPr="00C3330E">
              <w:t>o entre fontes e repositÃ³rios.</w:t>
            </w:r>
          </w:p>
        </w:tc>
      </w:tr>
      <w:tr w:rsidR="00C93F32" w14:paraId="355AB0BB" w14:textId="77777777" w:rsidTr="00B118A1">
        <w:trPr>
          <w:trHeight w:val="399"/>
        </w:trPr>
        <w:tc>
          <w:tcPr>
            <w:tcW w:w="2195" w:type="pct"/>
            <w:vAlign w:val="center"/>
          </w:tcPr>
          <w:p w14:paraId="41338198" w14:textId="5BD6A7A5" w:rsidR="00C93F32" w:rsidRPr="00C93F32" w:rsidRDefault="00C3330E" w:rsidP="00B118A1">
            <w:pPr>
              <w:spacing w:before="120"/>
              <w:ind w:firstLine="0"/>
              <w:jc w:val="left"/>
              <w:rPr>
                <w:b/>
              </w:rPr>
            </w:pPr>
            <w:r w:rsidRPr="00C3330E">
              <w:rPr>
                <w:b/>
              </w:rPr>
              <w:t>Dashboards</w:t>
            </w:r>
          </w:p>
        </w:tc>
        <w:tc>
          <w:tcPr>
            <w:tcW w:w="2805" w:type="pct"/>
            <w:vAlign w:val="center"/>
          </w:tcPr>
          <w:p w14:paraId="6FFF6F38" w14:textId="6ACD0585" w:rsidR="00C93F32" w:rsidRPr="00C93F32" w:rsidRDefault="00C3330E" w:rsidP="00B118A1">
            <w:pPr>
              <w:spacing w:before="120"/>
              <w:ind w:firstLine="0"/>
              <w:jc w:val="left"/>
            </w:pPr>
            <w:r w:rsidRPr="00C3330E">
              <w:t>Painéis</w:t>
            </w:r>
            <w:r w:rsidRPr="00C3330E">
              <w:t xml:space="preserve"> visuais que apresentam indicadores, </w:t>
            </w:r>
            <w:r w:rsidRPr="00C3330E">
              <w:t>gráficos</w:t>
            </w:r>
            <w:r w:rsidRPr="00C3330E">
              <w:t xml:space="preserve"> e </w:t>
            </w:r>
            <w:r w:rsidRPr="00C3330E">
              <w:t>métricas</w:t>
            </w:r>
            <w:r w:rsidRPr="00C3330E">
              <w:t xml:space="preserve"> de negÃ³cio em tempo real.</w:t>
            </w:r>
          </w:p>
        </w:tc>
      </w:tr>
      <w:tr w:rsidR="00C93F32" w14:paraId="71F0E920" w14:textId="77777777" w:rsidTr="00B118A1">
        <w:trPr>
          <w:trHeight w:val="399"/>
        </w:trPr>
        <w:tc>
          <w:tcPr>
            <w:tcW w:w="2195" w:type="pct"/>
            <w:vAlign w:val="center"/>
          </w:tcPr>
          <w:p w14:paraId="6C9BAEE1" w14:textId="7EEFF0D6" w:rsidR="00C93F32" w:rsidRPr="00C93F32" w:rsidRDefault="00C3330E" w:rsidP="00B118A1">
            <w:pPr>
              <w:spacing w:before="120"/>
              <w:ind w:firstLine="0"/>
              <w:jc w:val="left"/>
              <w:rPr>
                <w:b/>
              </w:rPr>
            </w:pPr>
            <w:r w:rsidRPr="00C3330E">
              <w:rPr>
                <w:b/>
              </w:rPr>
              <w:t>Abandono de carrinho</w:t>
            </w:r>
          </w:p>
        </w:tc>
        <w:tc>
          <w:tcPr>
            <w:tcW w:w="2805" w:type="pct"/>
            <w:vAlign w:val="center"/>
          </w:tcPr>
          <w:p w14:paraId="2B90ED6B" w14:textId="0FAE3385" w:rsidR="00C93F32" w:rsidRPr="00C93F32" w:rsidRDefault="00C3330E" w:rsidP="00B118A1">
            <w:pPr>
              <w:spacing w:before="120"/>
              <w:ind w:firstLine="0"/>
              <w:jc w:val="left"/>
            </w:pPr>
            <w:r w:rsidRPr="00C3330E">
              <w:t xml:space="preserve">Quando o </w:t>
            </w:r>
            <w:r w:rsidRPr="00C3330E">
              <w:t>usuário</w:t>
            </w:r>
            <w:r w:rsidRPr="00C3330E">
              <w:t xml:space="preserve"> adiciona produtos ao carrinho no </w:t>
            </w:r>
            <w:proofErr w:type="gramStart"/>
            <w:r w:rsidRPr="00C3330E">
              <w:t>e-commerce</w:t>
            </w:r>
            <w:proofErr w:type="gramEnd"/>
            <w:r w:rsidRPr="00C3330E">
              <w:t xml:space="preserve"> mas </w:t>
            </w:r>
            <w:r w:rsidRPr="00C3330E">
              <w:t>não</w:t>
            </w:r>
            <w:r w:rsidRPr="00C3330E">
              <w:t xml:space="preserve"> finaliza a compra.</w:t>
            </w:r>
          </w:p>
        </w:tc>
      </w:tr>
      <w:tr w:rsidR="00C3330E" w14:paraId="6C16A823" w14:textId="77777777" w:rsidTr="00B118A1">
        <w:trPr>
          <w:trHeight w:val="399"/>
        </w:trPr>
        <w:tc>
          <w:tcPr>
            <w:tcW w:w="2195" w:type="pct"/>
            <w:vAlign w:val="center"/>
          </w:tcPr>
          <w:p w14:paraId="40586662" w14:textId="7C7B7105" w:rsidR="00C3330E" w:rsidRPr="00C3330E" w:rsidRDefault="00C3330E" w:rsidP="00B118A1">
            <w:pPr>
              <w:spacing w:before="120"/>
              <w:ind w:firstLine="0"/>
              <w:jc w:val="left"/>
              <w:rPr>
                <w:b/>
              </w:rPr>
            </w:pPr>
            <w:proofErr w:type="spellStart"/>
            <w:r w:rsidRPr="00C3330E">
              <w:rPr>
                <w:b/>
              </w:rPr>
              <w:t>Trusted</w:t>
            </w:r>
            <w:proofErr w:type="spellEnd"/>
            <w:r w:rsidRPr="00C3330E">
              <w:rPr>
                <w:b/>
              </w:rPr>
              <w:t xml:space="preserve"> / Curated</w:t>
            </w:r>
          </w:p>
        </w:tc>
        <w:tc>
          <w:tcPr>
            <w:tcW w:w="2805" w:type="pct"/>
            <w:vAlign w:val="center"/>
          </w:tcPr>
          <w:p w14:paraId="1A5C9040" w14:textId="05FB2622" w:rsidR="00C3330E" w:rsidRPr="00C3330E" w:rsidRDefault="00C3330E" w:rsidP="00B118A1">
            <w:pPr>
              <w:spacing w:before="120"/>
              <w:ind w:firstLine="0"/>
              <w:jc w:val="left"/>
            </w:pPr>
            <w:r w:rsidRPr="00C3330E">
              <w:t>Camadas do Data Lake onde os dados passam por valid</w:t>
            </w:r>
            <w:r>
              <w:t>açõ</w:t>
            </w:r>
            <w:r w:rsidRPr="00C3330E">
              <w:t>es (</w:t>
            </w:r>
            <w:proofErr w:type="spellStart"/>
            <w:r w:rsidRPr="00C3330E">
              <w:t>trusted</w:t>
            </w:r>
            <w:proofErr w:type="spellEnd"/>
            <w:r w:rsidRPr="00C3330E">
              <w:t>) e s</w:t>
            </w:r>
            <w:r>
              <w:t xml:space="preserve">ão </w:t>
            </w:r>
            <w:r w:rsidRPr="00C3330E">
              <w:t xml:space="preserve">preparados para </w:t>
            </w:r>
            <w:r w:rsidRPr="00C3330E">
              <w:t>análises</w:t>
            </w:r>
            <w:r w:rsidRPr="00C3330E">
              <w:t xml:space="preserve"> (</w:t>
            </w:r>
            <w:proofErr w:type="spellStart"/>
            <w:r w:rsidRPr="00C3330E">
              <w:t>curated</w:t>
            </w:r>
            <w:proofErr w:type="spellEnd"/>
            <w:r w:rsidRPr="00C3330E">
              <w:t>).</w:t>
            </w:r>
          </w:p>
        </w:tc>
      </w:tr>
      <w:tr w:rsidR="00C3330E" w14:paraId="4533E002" w14:textId="77777777" w:rsidTr="00B118A1">
        <w:trPr>
          <w:trHeight w:val="399"/>
        </w:trPr>
        <w:tc>
          <w:tcPr>
            <w:tcW w:w="2195" w:type="pct"/>
            <w:vAlign w:val="center"/>
          </w:tcPr>
          <w:p w14:paraId="3A41CA55" w14:textId="7F71474C" w:rsidR="00C3330E" w:rsidRPr="00C3330E" w:rsidRDefault="00C3330E" w:rsidP="00B118A1">
            <w:pPr>
              <w:spacing w:before="120"/>
              <w:ind w:firstLine="0"/>
              <w:jc w:val="left"/>
              <w:rPr>
                <w:b/>
              </w:rPr>
            </w:pPr>
            <w:r w:rsidRPr="00C3330E">
              <w:rPr>
                <w:b/>
              </w:rPr>
              <w:t>Machine Learning</w:t>
            </w:r>
          </w:p>
        </w:tc>
        <w:tc>
          <w:tcPr>
            <w:tcW w:w="2805" w:type="pct"/>
            <w:vAlign w:val="center"/>
          </w:tcPr>
          <w:p w14:paraId="08FBF6B3" w14:textId="3F500256" w:rsidR="00C3330E" w:rsidRPr="00C3330E" w:rsidRDefault="00C3330E" w:rsidP="00B118A1">
            <w:pPr>
              <w:spacing w:before="120"/>
              <w:ind w:firstLine="0"/>
              <w:jc w:val="left"/>
            </w:pPr>
            <w:r w:rsidRPr="00C3330E">
              <w:t xml:space="preserve">Campo da </w:t>
            </w:r>
            <w:r w:rsidRPr="00C3330E">
              <w:t>inteligência</w:t>
            </w:r>
            <w:r w:rsidRPr="00C3330E">
              <w:t xml:space="preserve"> artificial voltado </w:t>
            </w:r>
            <w:proofErr w:type="gramStart"/>
            <w:r w:rsidRPr="00C3330E">
              <w:t>Ã  cria</w:t>
            </w:r>
            <w:r>
              <w:t>çã</w:t>
            </w:r>
            <w:r w:rsidRPr="00C3330E">
              <w:t>o</w:t>
            </w:r>
            <w:proofErr w:type="gramEnd"/>
            <w:r w:rsidRPr="00C3330E">
              <w:t xml:space="preserve"> de modelos preditivos baseados em dados hist</w:t>
            </w:r>
            <w:r>
              <w:t>ór</w:t>
            </w:r>
            <w:r w:rsidRPr="00C3330E">
              <w:t>icos.</w:t>
            </w:r>
          </w:p>
        </w:tc>
      </w:tr>
    </w:tbl>
    <w:p w14:paraId="229969B8" w14:textId="77777777" w:rsidR="00987BE0" w:rsidRDefault="00987BE0" w:rsidP="00C3330E">
      <w:pPr>
        <w:ind w:firstLine="0"/>
      </w:pPr>
    </w:p>
    <w:sectPr w:rsidR="00987BE0" w:rsidSect="00A36C8B">
      <w:pgSz w:w="11906" w:h="16838" w:code="9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740A87" w14:textId="77777777" w:rsidR="00F7416A" w:rsidRDefault="00F7416A" w:rsidP="00987BE0">
      <w:pPr>
        <w:spacing w:after="0" w:line="240" w:lineRule="auto"/>
      </w:pPr>
      <w:r>
        <w:separator/>
      </w:r>
    </w:p>
  </w:endnote>
  <w:endnote w:type="continuationSeparator" w:id="0">
    <w:p w14:paraId="3FC128D2" w14:textId="77777777" w:rsidR="00F7416A" w:rsidRDefault="00F7416A" w:rsidP="00987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129D51" w14:textId="77777777" w:rsidR="00F7416A" w:rsidRDefault="00F7416A" w:rsidP="00987BE0">
      <w:pPr>
        <w:spacing w:after="0" w:line="240" w:lineRule="auto"/>
      </w:pPr>
      <w:r>
        <w:separator/>
      </w:r>
    </w:p>
  </w:footnote>
  <w:footnote w:type="continuationSeparator" w:id="0">
    <w:p w14:paraId="1FAFF960" w14:textId="77777777" w:rsidR="00F7416A" w:rsidRDefault="00F7416A" w:rsidP="00987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554F97" w14:textId="30D8D6A3" w:rsidR="00ED1183" w:rsidRDefault="00A53080" w:rsidP="00D563AE">
    <w:pPr>
      <w:pStyle w:val="Cabealho"/>
      <w:tabs>
        <w:tab w:val="clear" w:pos="8504"/>
        <w:tab w:val="right" w:pos="9072"/>
      </w:tabs>
      <w:ind w:firstLine="0"/>
    </w:pPr>
    <w:r w:rsidRPr="00A53080">
      <w:t>ARQUITETANDO O UNIVERSO BIG DATA DA MELHORES COMPRAS</w:t>
    </w:r>
    <w:r w:rsidR="00ED1183">
      <w:tab/>
    </w:r>
    <w:proofErr w:type="gramStart"/>
    <w:r w:rsidR="00ED1183">
      <w:tab/>
    </w:r>
    <w:r w:rsidR="00D563AE">
      <w:t xml:space="preserve">  </w:t>
    </w:r>
    <w:r w:rsidR="00ED1183">
      <w:t>Versão</w:t>
    </w:r>
    <w:proofErr w:type="gramEnd"/>
    <w:r w:rsidR="00ED1183">
      <w:t xml:space="preserve"> </w:t>
    </w:r>
    <w:r w:rsidR="0034219F">
      <w:t>3</w:t>
    </w:r>
    <w:r w:rsidR="00ED1183">
      <w:t xml:space="preserve"> – Página </w:t>
    </w:r>
    <w:r w:rsidR="00ED1183">
      <w:fldChar w:fldCharType="begin"/>
    </w:r>
    <w:r w:rsidR="00ED1183">
      <w:instrText xml:space="preserve"> PAGE   \* MERGEFORMAT </w:instrText>
    </w:r>
    <w:r w:rsidR="00ED1183">
      <w:fldChar w:fldCharType="separate"/>
    </w:r>
    <w:r w:rsidR="00A14423">
      <w:rPr>
        <w:noProof/>
      </w:rPr>
      <w:t>13</w:t>
    </w:r>
    <w:r w:rsidR="00ED1183">
      <w:fldChar w:fldCharType="end"/>
    </w:r>
    <w:r w:rsidR="00ED1183">
      <w:t xml:space="preserve"> de </w:t>
    </w:r>
    <w:fldSimple w:instr="NUMPAGES   \* MERGEFORMAT">
      <w:r w:rsidR="00A14423">
        <w:rPr>
          <w:noProof/>
        </w:rPr>
        <w:t>20</w:t>
      </w:r>
    </w:fldSimple>
    <w:r w:rsidR="00ED1183">
      <w:t xml:space="preserve"> </w:t>
    </w:r>
  </w:p>
  <w:p w14:paraId="1DDB0F20" w14:textId="77777777" w:rsidR="00ED1183" w:rsidRDefault="00ED118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7699D"/>
    <w:multiLevelType w:val="hybridMultilevel"/>
    <w:tmpl w:val="06821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D5546"/>
    <w:multiLevelType w:val="hybridMultilevel"/>
    <w:tmpl w:val="CDE8D848"/>
    <w:lvl w:ilvl="0" w:tplc="1898C214">
      <w:start w:val="1"/>
      <w:numFmt w:val="bullet"/>
      <w:pStyle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2AD3458"/>
    <w:multiLevelType w:val="hybridMultilevel"/>
    <w:tmpl w:val="8062D03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725C2E"/>
    <w:multiLevelType w:val="multilevel"/>
    <w:tmpl w:val="5362279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2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EC4357C"/>
    <w:multiLevelType w:val="hybridMultilevel"/>
    <w:tmpl w:val="2242803C"/>
    <w:lvl w:ilvl="0" w:tplc="740208D0">
      <w:start w:val="1"/>
      <w:numFmt w:val="bullet"/>
      <w:pStyle w:val="Sub-bullet"/>
      <w:lvlText w:val="o"/>
      <w:lvlJc w:val="left"/>
      <w:pPr>
        <w:ind w:left="1792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5" w15:restartNumberingAfterBreak="0">
    <w:nsid w:val="559E4B66"/>
    <w:multiLevelType w:val="hybridMultilevel"/>
    <w:tmpl w:val="A88A61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87D6A"/>
    <w:multiLevelType w:val="hybridMultilevel"/>
    <w:tmpl w:val="93384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455531"/>
    <w:multiLevelType w:val="hybridMultilevel"/>
    <w:tmpl w:val="F6FE1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7A2097"/>
    <w:multiLevelType w:val="multilevel"/>
    <w:tmpl w:val="989E952C"/>
    <w:lvl w:ilvl="0">
      <w:start w:val="1"/>
      <w:numFmt w:val="decimal"/>
      <w:lvlText w:val="%1"/>
      <w:lvlJc w:val="left"/>
      <w:pPr>
        <w:ind w:left="567" w:hanging="567"/>
      </w:pPr>
      <w:rPr>
        <w:rFonts w:ascii="Arial" w:hAnsi="Arial" w:hint="default"/>
        <w:b/>
        <w:sz w:val="32"/>
      </w:rPr>
    </w:lvl>
    <w:lvl w:ilvl="1">
      <w:start w:val="1"/>
      <w:numFmt w:val="decimal"/>
      <w:lvlText w:val="%1.%2"/>
      <w:lvlJc w:val="left"/>
      <w:pPr>
        <w:ind w:left="851" w:hanging="567"/>
      </w:pPr>
      <w:rPr>
        <w:rFonts w:ascii="Arial" w:hAnsi="Arial" w:hint="default"/>
        <w:b/>
        <w:sz w:val="28"/>
      </w:rPr>
    </w:lvl>
    <w:lvl w:ilvl="2">
      <w:start w:val="1"/>
      <w:numFmt w:val="decimal"/>
      <w:lvlText w:val="%1.%2.%3"/>
      <w:lvlJc w:val="left"/>
      <w:pPr>
        <w:ind w:left="1134" w:hanging="283"/>
      </w:pPr>
      <w:rPr>
        <w:rFonts w:ascii="Arial" w:hAnsi="Arial" w:hint="default"/>
        <w:b/>
        <w:sz w:val="24"/>
      </w:rPr>
    </w:lvl>
    <w:lvl w:ilvl="3">
      <w:start w:val="1"/>
      <w:numFmt w:val="decimal"/>
      <w:lvlText w:val="%1.%2.%3.%4"/>
      <w:lvlJc w:val="left"/>
      <w:pPr>
        <w:ind w:left="1704" w:hanging="28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8" w:hanging="28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72" w:hanging="28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56" w:hanging="28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8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4" w:hanging="284"/>
      </w:pPr>
      <w:rPr>
        <w:rFonts w:hint="default"/>
      </w:rPr>
    </w:lvl>
  </w:abstractNum>
  <w:num w:numId="1" w16cid:durableId="935793095">
    <w:abstractNumId w:val="1"/>
  </w:num>
  <w:num w:numId="2" w16cid:durableId="38357975">
    <w:abstractNumId w:val="3"/>
  </w:num>
  <w:num w:numId="3" w16cid:durableId="360476671">
    <w:abstractNumId w:val="8"/>
  </w:num>
  <w:num w:numId="4" w16cid:durableId="64562598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04423589">
    <w:abstractNumId w:val="3"/>
  </w:num>
  <w:num w:numId="6" w16cid:durableId="608701464">
    <w:abstractNumId w:val="3"/>
  </w:num>
  <w:num w:numId="7" w16cid:durableId="324630919">
    <w:abstractNumId w:val="3"/>
  </w:num>
  <w:num w:numId="8" w16cid:durableId="1361465907">
    <w:abstractNumId w:val="3"/>
  </w:num>
  <w:num w:numId="9" w16cid:durableId="1424719527">
    <w:abstractNumId w:val="3"/>
  </w:num>
  <w:num w:numId="10" w16cid:durableId="934675307">
    <w:abstractNumId w:val="1"/>
  </w:num>
  <w:num w:numId="11" w16cid:durableId="2070836629">
    <w:abstractNumId w:val="4"/>
  </w:num>
  <w:num w:numId="12" w16cid:durableId="1695299884">
    <w:abstractNumId w:val="0"/>
  </w:num>
  <w:num w:numId="13" w16cid:durableId="863786518">
    <w:abstractNumId w:val="7"/>
  </w:num>
  <w:num w:numId="14" w16cid:durableId="1112944768">
    <w:abstractNumId w:val="6"/>
  </w:num>
  <w:num w:numId="15" w16cid:durableId="1242834811">
    <w:abstractNumId w:val="5"/>
  </w:num>
  <w:num w:numId="16" w16cid:durableId="2554102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 w:grammar="clean"/>
  <w:attachedTemplate r:id="rId1"/>
  <w:revisionView w:markup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A36"/>
    <w:rsid w:val="00000D70"/>
    <w:rsid w:val="00001B22"/>
    <w:rsid w:val="00027BDF"/>
    <w:rsid w:val="00040B44"/>
    <w:rsid w:val="00072A6C"/>
    <w:rsid w:val="000B5CD3"/>
    <w:rsid w:val="000D2801"/>
    <w:rsid w:val="000F0E4E"/>
    <w:rsid w:val="001509ED"/>
    <w:rsid w:val="001A69AD"/>
    <w:rsid w:val="001A7EF9"/>
    <w:rsid w:val="001C5EE2"/>
    <w:rsid w:val="00213E01"/>
    <w:rsid w:val="00276B2B"/>
    <w:rsid w:val="00282A81"/>
    <w:rsid w:val="002A3C38"/>
    <w:rsid w:val="002E2864"/>
    <w:rsid w:val="002E35AE"/>
    <w:rsid w:val="00316877"/>
    <w:rsid w:val="00316B13"/>
    <w:rsid w:val="00340843"/>
    <w:rsid w:val="0034219F"/>
    <w:rsid w:val="00347CAE"/>
    <w:rsid w:val="00390223"/>
    <w:rsid w:val="00396E75"/>
    <w:rsid w:val="003A1906"/>
    <w:rsid w:val="003B1892"/>
    <w:rsid w:val="003C1326"/>
    <w:rsid w:val="003C1B66"/>
    <w:rsid w:val="003F24B1"/>
    <w:rsid w:val="00403F4A"/>
    <w:rsid w:val="0043032B"/>
    <w:rsid w:val="004341A6"/>
    <w:rsid w:val="004C39C2"/>
    <w:rsid w:val="004D5A0B"/>
    <w:rsid w:val="004E047A"/>
    <w:rsid w:val="004F6275"/>
    <w:rsid w:val="00500EDB"/>
    <w:rsid w:val="00541D54"/>
    <w:rsid w:val="005522A5"/>
    <w:rsid w:val="00556B5B"/>
    <w:rsid w:val="0056481D"/>
    <w:rsid w:val="00584C13"/>
    <w:rsid w:val="00591097"/>
    <w:rsid w:val="005A7760"/>
    <w:rsid w:val="005A79AF"/>
    <w:rsid w:val="005C66E0"/>
    <w:rsid w:val="005D7910"/>
    <w:rsid w:val="005F2915"/>
    <w:rsid w:val="0064602B"/>
    <w:rsid w:val="00646AB1"/>
    <w:rsid w:val="00670DC9"/>
    <w:rsid w:val="006C4A36"/>
    <w:rsid w:val="00732060"/>
    <w:rsid w:val="007540CC"/>
    <w:rsid w:val="00764B1F"/>
    <w:rsid w:val="0076599A"/>
    <w:rsid w:val="00781256"/>
    <w:rsid w:val="007C1B2F"/>
    <w:rsid w:val="007E2C7B"/>
    <w:rsid w:val="008236DB"/>
    <w:rsid w:val="00826699"/>
    <w:rsid w:val="008616DC"/>
    <w:rsid w:val="00882BE7"/>
    <w:rsid w:val="00896AC7"/>
    <w:rsid w:val="008A4A70"/>
    <w:rsid w:val="008B5623"/>
    <w:rsid w:val="008C19F2"/>
    <w:rsid w:val="008D10FB"/>
    <w:rsid w:val="0091487C"/>
    <w:rsid w:val="0093596E"/>
    <w:rsid w:val="009541E8"/>
    <w:rsid w:val="00987BE0"/>
    <w:rsid w:val="009B072C"/>
    <w:rsid w:val="009C711F"/>
    <w:rsid w:val="00A14423"/>
    <w:rsid w:val="00A36C8B"/>
    <w:rsid w:val="00A466EE"/>
    <w:rsid w:val="00A53080"/>
    <w:rsid w:val="00A64FC6"/>
    <w:rsid w:val="00A663AD"/>
    <w:rsid w:val="00AB2BE5"/>
    <w:rsid w:val="00AD6955"/>
    <w:rsid w:val="00B010AF"/>
    <w:rsid w:val="00B118A1"/>
    <w:rsid w:val="00B13B9C"/>
    <w:rsid w:val="00BC3392"/>
    <w:rsid w:val="00C036D1"/>
    <w:rsid w:val="00C235D2"/>
    <w:rsid w:val="00C2382B"/>
    <w:rsid w:val="00C3330E"/>
    <w:rsid w:val="00C45868"/>
    <w:rsid w:val="00C52A0D"/>
    <w:rsid w:val="00C73210"/>
    <w:rsid w:val="00C93F32"/>
    <w:rsid w:val="00CB526C"/>
    <w:rsid w:val="00CC7283"/>
    <w:rsid w:val="00D563AE"/>
    <w:rsid w:val="00D65321"/>
    <w:rsid w:val="00D70546"/>
    <w:rsid w:val="00DB09A6"/>
    <w:rsid w:val="00DB65E4"/>
    <w:rsid w:val="00E36822"/>
    <w:rsid w:val="00E45206"/>
    <w:rsid w:val="00E46F85"/>
    <w:rsid w:val="00E73FB4"/>
    <w:rsid w:val="00EA1FE1"/>
    <w:rsid w:val="00ED1183"/>
    <w:rsid w:val="00ED6A41"/>
    <w:rsid w:val="00EE13BB"/>
    <w:rsid w:val="00EE570E"/>
    <w:rsid w:val="00F17A45"/>
    <w:rsid w:val="00F643C9"/>
    <w:rsid w:val="00F7416A"/>
    <w:rsid w:val="00F878D3"/>
    <w:rsid w:val="00F977BB"/>
    <w:rsid w:val="00FA626F"/>
    <w:rsid w:val="00FB75C9"/>
    <w:rsid w:val="00FE5D67"/>
    <w:rsid w:val="00FF0BD1"/>
    <w:rsid w:val="00FF0BE1"/>
    <w:rsid w:val="0404023A"/>
    <w:rsid w:val="0CE488D6"/>
    <w:rsid w:val="15E26A06"/>
    <w:rsid w:val="17766AEA"/>
    <w:rsid w:val="1A9EC782"/>
    <w:rsid w:val="1D80DE4E"/>
    <w:rsid w:val="1EF330E6"/>
    <w:rsid w:val="2DD8D918"/>
    <w:rsid w:val="320A890C"/>
    <w:rsid w:val="325CBA51"/>
    <w:rsid w:val="4E1E5963"/>
    <w:rsid w:val="511B6363"/>
    <w:rsid w:val="6091B158"/>
    <w:rsid w:val="67237FD3"/>
    <w:rsid w:val="68B6F5B7"/>
    <w:rsid w:val="76D69C2C"/>
    <w:rsid w:val="7762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118D73"/>
  <w15:docId w15:val="{C34A2FBC-D3EE-41AB-A3DE-3CF70F355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rágrafo"/>
    <w:next w:val="Corpodetexto"/>
    <w:qFormat/>
    <w:rsid w:val="00316877"/>
    <w:pPr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autoRedefine/>
    <w:uiPriority w:val="9"/>
    <w:qFormat/>
    <w:rsid w:val="00027BDF"/>
    <w:pPr>
      <w:keepNext/>
      <w:tabs>
        <w:tab w:val="left" w:pos="426"/>
      </w:tabs>
      <w:spacing w:after="480" w:line="360" w:lineRule="auto"/>
      <w:outlineLvl w:val="0"/>
    </w:pPr>
    <w:rPr>
      <w:rFonts w:ascii="Arial" w:eastAsia="Times New Roman" w:hAnsi="Arial"/>
      <w:b/>
      <w:bCs/>
      <w:caps/>
      <w:sz w:val="28"/>
      <w:szCs w:val="32"/>
    </w:rPr>
  </w:style>
  <w:style w:type="paragraph" w:styleId="Ttulo2">
    <w:name w:val="heading 2"/>
    <w:next w:val="PargrafodaLista"/>
    <w:link w:val="Ttulo2Char"/>
    <w:autoRedefine/>
    <w:uiPriority w:val="9"/>
    <w:unhideWhenUsed/>
    <w:qFormat/>
    <w:rsid w:val="00B13B9C"/>
    <w:pPr>
      <w:keepNext/>
      <w:tabs>
        <w:tab w:val="left" w:pos="0"/>
      </w:tabs>
      <w:spacing w:before="480" w:after="480" w:line="360" w:lineRule="auto"/>
      <w:outlineLvl w:val="1"/>
    </w:pPr>
    <w:rPr>
      <w:rFonts w:ascii="Arial" w:hAnsi="Arial"/>
      <w:sz w:val="24"/>
      <w:szCs w:val="22"/>
    </w:rPr>
  </w:style>
  <w:style w:type="paragraph" w:styleId="Ttulo3">
    <w:name w:val="heading 3"/>
    <w:next w:val="Corpodetexto"/>
    <w:link w:val="Ttulo3Char"/>
    <w:autoRedefine/>
    <w:uiPriority w:val="9"/>
    <w:unhideWhenUsed/>
    <w:qFormat/>
    <w:rsid w:val="00A36C8B"/>
    <w:pPr>
      <w:keepNext/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987BE0"/>
    <w:pPr>
      <w:keepNext/>
      <w:numPr>
        <w:ilvl w:val="3"/>
        <w:numId w:val="9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36C8B"/>
    <w:pPr>
      <w:numPr>
        <w:ilvl w:val="4"/>
        <w:numId w:val="9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36C8B"/>
    <w:pPr>
      <w:numPr>
        <w:ilvl w:val="5"/>
        <w:numId w:val="9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36C8B"/>
    <w:pPr>
      <w:numPr>
        <w:ilvl w:val="6"/>
        <w:numId w:val="9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36C8B"/>
    <w:pPr>
      <w:numPr>
        <w:ilvl w:val="7"/>
        <w:numId w:val="9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36C8B"/>
    <w:pPr>
      <w:numPr>
        <w:ilvl w:val="8"/>
        <w:numId w:val="2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"/>
    <w:rsid w:val="00027BDF"/>
    <w:rPr>
      <w:rFonts w:ascii="Arial" w:eastAsia="Times New Roman" w:hAnsi="Arial"/>
      <w:b/>
      <w:bCs/>
      <w:caps/>
      <w:sz w:val="28"/>
      <w:szCs w:val="32"/>
    </w:rPr>
  </w:style>
  <w:style w:type="character" w:customStyle="1" w:styleId="Ttulo2Char">
    <w:name w:val="Título 2 Char"/>
    <w:link w:val="Ttulo2"/>
    <w:uiPriority w:val="9"/>
    <w:rsid w:val="00B13B9C"/>
    <w:rPr>
      <w:rFonts w:ascii="Arial" w:hAnsi="Arial"/>
      <w:sz w:val="24"/>
      <w:szCs w:val="22"/>
    </w:rPr>
  </w:style>
  <w:style w:type="character" w:customStyle="1" w:styleId="Ttulo3Char">
    <w:name w:val="Título 3 Char"/>
    <w:link w:val="Ttulo3"/>
    <w:uiPriority w:val="9"/>
    <w:rsid w:val="00A36C8B"/>
    <w:rPr>
      <w:rFonts w:ascii="Arial" w:eastAsia="Times New Roman" w:hAnsi="Arial"/>
      <w:b/>
      <w:bCs/>
      <w:cap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87BE0"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uiPriority w:val="9"/>
    <w:semiHidden/>
    <w:rsid w:val="00A36C8B"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uiPriority w:val="9"/>
    <w:semiHidden/>
    <w:rsid w:val="00A36C8B"/>
    <w:rPr>
      <w:rFonts w:eastAsia="Times New Roman"/>
      <w:b/>
      <w:bCs/>
    </w:rPr>
  </w:style>
  <w:style w:type="character" w:customStyle="1" w:styleId="Ttulo7Char">
    <w:name w:val="Título 7 Char"/>
    <w:link w:val="Ttulo7"/>
    <w:uiPriority w:val="9"/>
    <w:semiHidden/>
    <w:rsid w:val="00A36C8B"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uiPriority w:val="9"/>
    <w:semiHidden/>
    <w:rsid w:val="00A36C8B"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uiPriority w:val="9"/>
    <w:semiHidden/>
    <w:rsid w:val="00A36C8B"/>
    <w:rPr>
      <w:rFonts w:ascii="Calibri Light" w:eastAsia="Times New Roman" w:hAnsi="Calibri Light"/>
    </w:rPr>
  </w:style>
  <w:style w:type="character" w:styleId="Forte">
    <w:name w:val="Strong"/>
    <w:uiPriority w:val="22"/>
    <w:rsid w:val="00987BE0"/>
    <w:rPr>
      <w:b/>
      <w:bCs/>
    </w:rPr>
  </w:style>
  <w:style w:type="paragraph" w:customStyle="1" w:styleId="Figura">
    <w:name w:val="Figura"/>
    <w:link w:val="FiguraChar"/>
    <w:autoRedefine/>
    <w:qFormat/>
    <w:rsid w:val="00A36C8B"/>
    <w:pPr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ocaptulo">
    <w:name w:val="Título do capítulo"/>
    <w:basedOn w:val="Normal"/>
    <w:link w:val="TtulodocaptuloChar"/>
    <w:qFormat/>
    <w:rsid w:val="000F0E4E"/>
    <w:pPr>
      <w:spacing w:after="160"/>
      <w:jc w:val="left"/>
    </w:pPr>
    <w:rPr>
      <w:b/>
      <w:caps/>
      <w:sz w:val="28"/>
      <w:szCs w:val="20"/>
    </w:rPr>
  </w:style>
  <w:style w:type="character" w:customStyle="1" w:styleId="FiguraChar">
    <w:name w:val="Figura Char"/>
    <w:link w:val="Figura"/>
    <w:rsid w:val="00A36C8B"/>
    <w:rPr>
      <w:rFonts w:ascii="Arial" w:hAnsi="Arial"/>
      <w:sz w:val="24"/>
      <w:szCs w:val="22"/>
    </w:rPr>
  </w:style>
  <w:style w:type="character" w:customStyle="1" w:styleId="TtulodocaptuloChar">
    <w:name w:val="Título do capítulo Char"/>
    <w:link w:val="Ttulodocaptulo"/>
    <w:rsid w:val="000F0E4E"/>
    <w:rPr>
      <w:rFonts w:ascii="Arial" w:hAnsi="Arial"/>
      <w:b/>
      <w:caps/>
      <w:sz w:val="28"/>
    </w:rPr>
  </w:style>
  <w:style w:type="paragraph" w:customStyle="1" w:styleId="SubTtulo-AutoreVerso">
    <w:name w:val="SubTítulo - Autor e Versão"/>
    <w:link w:val="SubTtulo-AutoreVersoChar"/>
    <w:autoRedefine/>
    <w:qFormat/>
    <w:rsid w:val="00591097"/>
    <w:pPr>
      <w:spacing w:after="480" w:line="360" w:lineRule="auto"/>
      <w:jc w:val="center"/>
    </w:pPr>
    <w:rPr>
      <w:rFonts w:ascii="Arial" w:hAnsi="Arial"/>
      <w:b/>
      <w:sz w:val="24"/>
    </w:rPr>
  </w:style>
  <w:style w:type="character" w:customStyle="1" w:styleId="SubTtulo-AutoreVersoChar">
    <w:name w:val="SubTítulo - Autor e Versão Char"/>
    <w:link w:val="SubTtulo-AutoreVerso"/>
    <w:rsid w:val="00591097"/>
    <w:rPr>
      <w:rFonts w:ascii="Arial" w:hAnsi="Arial"/>
      <w:b/>
      <w:sz w:val="24"/>
    </w:rPr>
  </w:style>
  <w:style w:type="paragraph" w:customStyle="1" w:styleId="TtuloTabelas">
    <w:name w:val="Título Tabelas"/>
    <w:basedOn w:val="Normal"/>
    <w:link w:val="TtuloTabelasChar"/>
    <w:rsid w:val="00987BE0"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rsid w:val="00987BE0"/>
    <w:pPr>
      <w:spacing w:after="0" w:line="240" w:lineRule="auto"/>
      <w:jc w:val="both"/>
    </w:pPr>
    <w:rPr>
      <w:b w:val="0"/>
      <w:bCs/>
      <w:color w:val="000000"/>
      <w:sz w:val="18"/>
    </w:rPr>
  </w:style>
  <w:style w:type="character" w:customStyle="1" w:styleId="TtuloTabelasChar">
    <w:name w:val="Título Tabelas Char"/>
    <w:link w:val="TtuloTabelas"/>
    <w:rsid w:val="00987BE0"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rsid w:val="00987BE0"/>
    <w:rPr>
      <w:rFonts w:ascii="Arial" w:eastAsia="Calibri" w:hAnsi="Arial" w:cs="Times New Roman"/>
      <w:bCs/>
      <w:color w:val="000000"/>
      <w:sz w:val="18"/>
    </w:rPr>
  </w:style>
  <w:style w:type="paragraph" w:styleId="Sumrio1">
    <w:name w:val="toc 1"/>
    <w:next w:val="SemEspaamento"/>
    <w:autoRedefine/>
    <w:uiPriority w:val="39"/>
    <w:unhideWhenUsed/>
    <w:qFormat/>
    <w:rsid w:val="00B118A1"/>
    <w:pPr>
      <w:tabs>
        <w:tab w:val="left" w:leader="dot" w:pos="8789"/>
      </w:tabs>
      <w:spacing w:before="120"/>
    </w:pPr>
    <w:rPr>
      <w:rFonts w:ascii="Arial" w:hAnsi="Arial"/>
      <w:caps/>
      <w:noProof/>
      <w:sz w:val="24"/>
      <w:szCs w:val="22"/>
    </w:rPr>
  </w:style>
  <w:style w:type="paragraph" w:styleId="Sumrio2">
    <w:name w:val="toc 2"/>
    <w:next w:val="Sumrio3"/>
    <w:autoRedefine/>
    <w:uiPriority w:val="39"/>
    <w:unhideWhenUsed/>
    <w:qFormat/>
    <w:rsid w:val="00B118A1"/>
    <w:pPr>
      <w:tabs>
        <w:tab w:val="left" w:leader="dot" w:pos="8789"/>
      </w:tabs>
    </w:pPr>
    <w:rPr>
      <w:rFonts w:ascii="Arial" w:hAnsi="Arial"/>
      <w:sz w:val="24"/>
      <w:szCs w:val="22"/>
    </w:rPr>
  </w:style>
  <w:style w:type="character" w:styleId="Hyperlink">
    <w:name w:val="Hyperlink"/>
    <w:uiPriority w:val="99"/>
    <w:unhideWhenUsed/>
    <w:rsid w:val="00987BE0"/>
    <w:rPr>
      <w:color w:val="0563C1"/>
      <w:u w:val="single"/>
    </w:rPr>
  </w:style>
  <w:style w:type="paragraph" w:customStyle="1" w:styleId="Ttulo-Sumrios">
    <w:name w:val="Título - Sumários"/>
    <w:basedOn w:val="SubTtulo-AutoreVerso"/>
    <w:link w:val="Ttulo-SumriosChar"/>
    <w:autoRedefine/>
    <w:qFormat/>
    <w:rsid w:val="00316877"/>
    <w:pPr>
      <w:tabs>
        <w:tab w:val="left" w:pos="0"/>
      </w:tabs>
    </w:pPr>
    <w:rPr>
      <w:caps/>
      <w:szCs w:val="22"/>
    </w:rPr>
  </w:style>
  <w:style w:type="character" w:customStyle="1" w:styleId="Ttulo-SumriosChar">
    <w:name w:val="Título - Sumários Char"/>
    <w:link w:val="Ttulo-Sumrios"/>
    <w:rsid w:val="00316877"/>
    <w:rPr>
      <w:rFonts w:ascii="Arial" w:hAnsi="Arial"/>
      <w:b/>
      <w:caps/>
      <w:sz w:val="24"/>
      <w:szCs w:val="22"/>
    </w:rPr>
  </w:style>
  <w:style w:type="paragraph" w:styleId="Legenda">
    <w:name w:val="caption"/>
    <w:aliases w:val="Legenda da Figura"/>
    <w:next w:val="Corpodetexto"/>
    <w:link w:val="LegendaChar"/>
    <w:autoRedefine/>
    <w:uiPriority w:val="35"/>
    <w:unhideWhenUsed/>
    <w:qFormat/>
    <w:rsid w:val="00ED1183"/>
    <w:pPr>
      <w:contextualSpacing/>
      <w:jc w:val="center"/>
    </w:pPr>
    <w:rPr>
      <w:rFonts w:ascii="Arial" w:hAnsi="Arial"/>
      <w:bCs/>
    </w:rPr>
  </w:style>
  <w:style w:type="paragraph" w:styleId="ndicedeilustraes">
    <w:name w:val="table of figures"/>
    <w:aliases w:val="lISTA de ilustrações"/>
    <w:next w:val="SemEspaamento"/>
    <w:autoRedefine/>
    <w:uiPriority w:val="99"/>
    <w:unhideWhenUsed/>
    <w:qFormat/>
    <w:rsid w:val="00A36C8B"/>
    <w:pPr>
      <w:tabs>
        <w:tab w:val="left" w:leader="dot" w:pos="8789"/>
      </w:tabs>
      <w:suppressAutoHyphens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uiPriority w:val="39"/>
    <w:unhideWhenUsed/>
    <w:qFormat/>
    <w:rsid w:val="00B118A1"/>
    <w:pPr>
      <w:tabs>
        <w:tab w:val="left" w:pos="8789"/>
      </w:tabs>
    </w:pPr>
    <w:rPr>
      <w:rFonts w:ascii="Arial" w:hAnsi="Arial"/>
      <w:sz w:val="24"/>
      <w:szCs w:val="22"/>
    </w:rPr>
  </w:style>
  <w:style w:type="paragraph" w:styleId="Citao">
    <w:name w:val="Quote"/>
    <w:aliases w:val="Citação com Olho"/>
    <w:next w:val="Corpodetexto"/>
    <w:link w:val="CitaoChar"/>
    <w:autoRedefine/>
    <w:uiPriority w:val="29"/>
    <w:qFormat/>
    <w:rsid w:val="005A79AF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pacing w:before="240" w:after="360"/>
      <w:jc w:val="center"/>
    </w:pPr>
    <w:rPr>
      <w:rFonts w:ascii="Arial" w:hAnsi="Arial"/>
      <w:i/>
      <w:iCs/>
      <w:sz w:val="24"/>
    </w:rPr>
  </w:style>
  <w:style w:type="character" w:customStyle="1" w:styleId="CitaoChar">
    <w:name w:val="Citação Char"/>
    <w:aliases w:val="Citação com Olho Char"/>
    <w:link w:val="Citao"/>
    <w:uiPriority w:val="29"/>
    <w:rsid w:val="005A79AF"/>
    <w:rPr>
      <w:rFonts w:ascii="Arial" w:hAnsi="Arial"/>
      <w:i/>
      <w:iCs/>
      <w:sz w:val="24"/>
    </w:rPr>
  </w:style>
  <w:style w:type="character" w:customStyle="1" w:styleId="apple-converted-space">
    <w:name w:val="apple-converted-space"/>
    <w:rsid w:val="00987BE0"/>
  </w:style>
  <w:style w:type="paragraph" w:customStyle="1" w:styleId="Cdigo-fonte">
    <w:name w:val="Código-fonte"/>
    <w:basedOn w:val="Normal"/>
    <w:link w:val="Cdigo-fonteChar"/>
    <w:qFormat/>
    <w:rsid w:val="005A79AF"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character" w:customStyle="1" w:styleId="Cdigo-fonteChar">
    <w:name w:val="Código-fonte Char"/>
    <w:link w:val="Cdigo-fonte"/>
    <w:rsid w:val="005A79AF"/>
    <w:rPr>
      <w:rFonts w:ascii="Courier New" w:eastAsia="Times New Roman" w:hAnsi="Courier New" w:cs="Consolas"/>
      <w:sz w:val="24"/>
      <w:szCs w:val="24"/>
      <w:lang w:val="en-US"/>
    </w:rPr>
  </w:style>
  <w:style w:type="paragraph" w:styleId="Bibliografia">
    <w:name w:val="Bibliography"/>
    <w:next w:val="Corpodetexto"/>
    <w:autoRedefine/>
    <w:uiPriority w:val="37"/>
    <w:unhideWhenUsed/>
    <w:qFormat/>
    <w:rsid w:val="008D10FB"/>
    <w:pPr>
      <w:spacing w:after="360"/>
      <w:jc w:val="both"/>
    </w:pPr>
    <w:rPr>
      <w:rFonts w:ascii="Arial" w:hAnsi="Arial" w:cs="Consolas"/>
      <w:noProof/>
      <w:sz w:val="24"/>
      <w:szCs w:val="24"/>
      <w:lang w:val="en-US"/>
    </w:rPr>
  </w:style>
  <w:style w:type="paragraph" w:customStyle="1" w:styleId="DicaouImportante">
    <w:name w:val="Dica ou Importante"/>
    <w:autoRedefine/>
    <w:qFormat/>
    <w:rsid w:val="0076599A"/>
    <w:pPr>
      <w:pBdr>
        <w:top w:val="dotted" w:sz="4" w:space="2" w:color="auto" w:shadow="1"/>
        <w:left w:val="dotted" w:sz="4" w:space="4" w:color="auto" w:shadow="1"/>
        <w:bottom w:val="dotted" w:sz="4" w:space="2" w:color="auto" w:shadow="1"/>
        <w:right w:val="dotted" w:sz="4" w:space="13" w:color="auto" w:shadow="1"/>
      </w:pBdr>
      <w:shd w:val="pct5" w:color="auto" w:fill="auto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rsid w:val="00732060"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rsid w:val="0091487C"/>
    <w:pPr>
      <w:numPr>
        <w:numId w:val="1"/>
      </w:numPr>
      <w:spacing w:after="120" w:line="360" w:lineRule="auto"/>
      <w:ind w:left="1066" w:hanging="357"/>
      <w:jc w:val="both"/>
    </w:pPr>
    <w:rPr>
      <w:rFonts w:ascii="Arial" w:hAnsi="Arial"/>
      <w:noProof/>
      <w:sz w:val="24"/>
      <w:szCs w:val="22"/>
    </w:rPr>
  </w:style>
  <w:style w:type="character" w:customStyle="1" w:styleId="LegendaChar">
    <w:name w:val="Legenda Char"/>
    <w:aliases w:val="Legenda da Figura Char"/>
    <w:link w:val="Legenda"/>
    <w:uiPriority w:val="35"/>
    <w:rsid w:val="00ED1183"/>
    <w:rPr>
      <w:rFonts w:ascii="Arial" w:hAnsi="Arial"/>
      <w:bCs/>
    </w:rPr>
  </w:style>
  <w:style w:type="character" w:customStyle="1" w:styleId="LegendadeTabelaChar">
    <w:name w:val="Legenda de Tabela Char"/>
    <w:link w:val="LegendadeTabela"/>
    <w:rsid w:val="00732060"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rsid w:val="0091487C"/>
    <w:rPr>
      <w:rFonts w:ascii="Arial" w:hAnsi="Arial"/>
      <w:noProof/>
      <w:sz w:val="24"/>
      <w:szCs w:val="22"/>
    </w:rPr>
  </w:style>
  <w:style w:type="paragraph" w:styleId="PargrafodaLista">
    <w:name w:val="List Paragraph"/>
    <w:basedOn w:val="Normal"/>
    <w:autoRedefine/>
    <w:uiPriority w:val="34"/>
    <w:qFormat/>
    <w:rsid w:val="00316877"/>
  </w:style>
  <w:style w:type="paragraph" w:styleId="Cabealho">
    <w:name w:val="header"/>
    <w:basedOn w:val="Normal"/>
    <w:link w:val="CabealhoChar"/>
    <w:uiPriority w:val="99"/>
    <w:unhideWhenUsed/>
    <w:rsid w:val="00987B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E0"/>
    <w:rPr>
      <w:rFonts w:ascii="Arial" w:eastAsia="Calibri" w:hAnsi="Arial" w:cs="Times New Roman"/>
      <w:sz w:val="24"/>
    </w:rPr>
  </w:style>
  <w:style w:type="table" w:customStyle="1" w:styleId="QuadroEAD">
    <w:name w:val="Quadro EAD"/>
    <w:basedOn w:val="Tabelanormal"/>
    <w:uiPriority w:val="99"/>
    <w:rsid w:val="00987BE0"/>
    <w:rPr>
      <w:rFonts w:ascii="Arial" w:hAnsi="Arial"/>
      <w:sz w:val="24"/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sz w:val="24"/>
      </w:rPr>
      <w:tblPr/>
      <w:tcPr>
        <w:shd w:val="clear" w:color="auto" w:fill="E7E6E6" w:themeFill="background2"/>
        <w:vAlign w:val="center"/>
      </w:tcPr>
    </w:tblStylePr>
  </w:style>
  <w:style w:type="paragraph" w:styleId="Rodap">
    <w:name w:val="footer"/>
    <w:link w:val="RodapChar"/>
    <w:autoRedefine/>
    <w:uiPriority w:val="99"/>
    <w:unhideWhenUsed/>
    <w:qFormat/>
    <w:rsid w:val="00A36C8B"/>
    <w:pPr>
      <w:tabs>
        <w:tab w:val="center" w:pos="4252"/>
        <w:tab w:val="right" w:pos="8504"/>
      </w:tabs>
    </w:pPr>
    <w:rPr>
      <w:rFonts w:ascii="Arial" w:hAnsi="Arial"/>
      <w:szCs w:val="22"/>
    </w:rPr>
  </w:style>
  <w:style w:type="character" w:customStyle="1" w:styleId="RodapChar">
    <w:name w:val="Rodapé Char"/>
    <w:link w:val="Rodap"/>
    <w:uiPriority w:val="99"/>
    <w:rsid w:val="00A36C8B"/>
    <w:rPr>
      <w:rFonts w:ascii="Arial" w:hAnsi="Arial"/>
      <w:szCs w:val="22"/>
    </w:rPr>
  </w:style>
  <w:style w:type="table" w:customStyle="1" w:styleId="Histricoderevises">
    <w:name w:val="Histórico de revisões"/>
    <w:basedOn w:val="Tabelanormal"/>
    <w:uiPriority w:val="99"/>
    <w:rsid w:val="00987BE0"/>
    <w:rPr>
      <w:rFonts w:ascii="Arial" w:hAnsi="Arial"/>
      <w:sz w:val="18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Arial" w:hAnsi="Arial"/>
        <w:b/>
        <w:color w:val="FFFFFF" w:themeColor="background1"/>
        <w:sz w:val="18"/>
      </w:rPr>
      <w:tblPr/>
      <w:tcPr>
        <w:shd w:val="clear" w:color="auto" w:fill="A5A5A5" w:themeFill="accent3"/>
        <w:vAlign w:val="center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ade">
    <w:name w:val="Table Grid"/>
    <w:basedOn w:val="Tabelanormal"/>
    <w:uiPriority w:val="39"/>
    <w:rsid w:val="00987B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cdigo-fonte">
    <w:name w:val="Tabela de código-fonte"/>
    <w:basedOn w:val="Tabelanormal"/>
    <w:uiPriority w:val="99"/>
    <w:rsid w:val="00987BE0"/>
    <w:rPr>
      <w:rFonts w:ascii="Courier New" w:hAnsi="Courier Ne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egendadaFontedaFigura">
    <w:name w:val="Legenda da Fonte da Figura"/>
    <w:basedOn w:val="Legenda"/>
    <w:link w:val="LegendadaFontedaFiguraChar"/>
    <w:rsid w:val="00C2382B"/>
    <w:pPr>
      <w:spacing w:after="240"/>
    </w:pPr>
  </w:style>
  <w:style w:type="table" w:customStyle="1" w:styleId="TabelaEAD">
    <w:name w:val="Tabela EAD"/>
    <w:basedOn w:val="Tabelanormal"/>
    <w:uiPriority w:val="99"/>
    <w:rsid w:val="00316B13"/>
    <w:pPr>
      <w:jc w:val="center"/>
    </w:pPr>
    <w:rPr>
      <w:rFonts w:ascii="Arial" w:hAnsi="Arial"/>
    </w:rPr>
    <w:tblPr>
      <w:tblStyleRowBandSize w:val="1"/>
      <w:tblStyleColBandSize w:val="1"/>
      <w:tblBorders>
        <w:bottom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rPr>
        <w:rFonts w:ascii="Arial" w:hAnsi="Arial"/>
        <w:sz w:val="20"/>
      </w:rPr>
      <w:tblPr/>
      <w:tcPr>
        <w:tcBorders>
          <w:top w:val="single" w:sz="4" w:space="0" w:color="auto"/>
          <w:left w:val="nil"/>
          <w:bottom w:val="nil"/>
          <w:right w:val="nil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E7E6E6" w:themeFill="background2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  <w:tl2br w:val="nil"/>
          <w:tr2bl w:val="nil"/>
        </w:tcBorders>
      </w:tcPr>
    </w:tblStylePr>
    <w:tblStylePr w:type="band1Vert">
      <w:tblPr/>
      <w:tcPr>
        <w:tcBorders>
          <w:right w:val="single" w:sz="4" w:space="0" w:color="auto"/>
          <w:insideV w:val="nil"/>
        </w:tcBorders>
      </w:tcPr>
    </w:tblStylePr>
    <w:tblStylePr w:type="band2Vert">
      <w:tblPr/>
      <w:tcPr>
        <w:tcBorders>
          <w:left w:val="nil"/>
          <w:right w:val="single" w:sz="4" w:space="0" w:color="auto"/>
          <w:insideV w:val="nil"/>
        </w:tcBorders>
      </w:tcPr>
    </w:tblStylePr>
    <w:tblStylePr w:type="band1Horz">
      <w:tblPr/>
      <w:tcPr>
        <w:tcBorders>
          <w:top w:val="single" w:sz="4" w:space="0" w:color="auto"/>
          <w:bottom w:val="nil"/>
        </w:tcBorders>
      </w:tcPr>
    </w:tblStylePr>
    <w:tblStylePr w:type="band2Horz">
      <w:tblPr/>
      <w:tcPr>
        <w:tcBorders>
          <w:top w:val="single" w:sz="4" w:space="0" w:color="auto"/>
        </w:tcBorders>
      </w:tcPr>
    </w:tblStylePr>
  </w:style>
  <w:style w:type="character" w:customStyle="1" w:styleId="LegendadaFontedaFiguraChar">
    <w:name w:val="Legenda da Fonte da Figura Char"/>
    <w:basedOn w:val="LegendaChar"/>
    <w:link w:val="LegendadaFontedaFigura"/>
    <w:rsid w:val="00C2382B"/>
    <w:rPr>
      <w:rFonts w:ascii="Arial" w:eastAsia="Calibri" w:hAnsi="Arial" w:cs="Times New Roman"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6C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6C8B"/>
    <w:rPr>
      <w:rFonts w:ascii="Tahoma" w:eastAsia="Calibri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rsid w:val="00A36C8B"/>
    <w:pPr>
      <w:jc w:val="left"/>
    </w:pPr>
  </w:style>
  <w:style w:type="character" w:customStyle="1" w:styleId="LegendadeQuadroChar">
    <w:name w:val="Legenda de Quadro Char"/>
    <w:link w:val="LegendadeQuadro"/>
    <w:rsid w:val="00A36C8B"/>
    <w:rPr>
      <w:rFonts w:ascii="Arial" w:hAnsi="Arial"/>
      <w:bCs/>
    </w:rPr>
  </w:style>
  <w:style w:type="paragraph" w:customStyle="1" w:styleId="TXTRESUMO">
    <w:name w:val="TXT RESUMO"/>
    <w:link w:val="TXTRESUMOChar"/>
    <w:autoRedefine/>
    <w:qFormat/>
    <w:rsid w:val="00A36C8B"/>
    <w:pPr>
      <w:jc w:val="both"/>
    </w:pPr>
    <w:rPr>
      <w:rFonts w:ascii="Arial" w:hAnsi="Arial"/>
      <w:sz w:val="24"/>
      <w:szCs w:val="22"/>
    </w:rPr>
  </w:style>
  <w:style w:type="character" w:customStyle="1" w:styleId="TXTRESUMOChar">
    <w:name w:val="TXT RESUMO Char"/>
    <w:basedOn w:val="Fontepargpadro"/>
    <w:link w:val="TXTRESUMO"/>
    <w:rsid w:val="00A36C8B"/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rsid w:val="00ED1183"/>
    <w:pPr>
      <w:spacing w:after="240"/>
      <w:jc w:val="center"/>
    </w:pPr>
    <w:rPr>
      <w:rFonts w:ascii="Arial" w:hAnsi="Arial"/>
      <w:bCs/>
    </w:rPr>
  </w:style>
  <w:style w:type="character" w:customStyle="1" w:styleId="FonteFiguraChar">
    <w:name w:val="FonteFigura Char"/>
    <w:basedOn w:val="LegendaChar"/>
    <w:link w:val="FonteFigura"/>
    <w:rsid w:val="00ED1183"/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rsid w:val="00A36C8B"/>
    <w:rPr>
      <w:rFonts w:ascii="Arial" w:hAnsi="Arial"/>
      <w:sz w:val="24"/>
      <w:szCs w:val="22"/>
    </w:rPr>
  </w:style>
  <w:style w:type="character" w:customStyle="1" w:styleId="separadorChar">
    <w:name w:val="separador Char"/>
    <w:basedOn w:val="Fontepargpadro"/>
    <w:link w:val="separador"/>
    <w:rsid w:val="00A36C8B"/>
    <w:rPr>
      <w:rFonts w:ascii="Arial" w:hAnsi="Arial"/>
      <w:sz w:val="24"/>
      <w:szCs w:val="22"/>
    </w:rPr>
  </w:style>
  <w:style w:type="paragraph" w:styleId="Corpodetexto">
    <w:name w:val="Body Text"/>
    <w:basedOn w:val="Normal"/>
    <w:link w:val="CorpodetextoChar"/>
    <w:uiPriority w:val="99"/>
    <w:unhideWhenUsed/>
    <w:rsid w:val="00A36C8B"/>
  </w:style>
  <w:style w:type="character" w:customStyle="1" w:styleId="CorpodetextoChar">
    <w:name w:val="Corpo de texto Char"/>
    <w:basedOn w:val="Fontepargpadro"/>
    <w:link w:val="Corpodetexto"/>
    <w:uiPriority w:val="99"/>
    <w:rsid w:val="00A36C8B"/>
    <w:rPr>
      <w:rFonts w:ascii="Arial" w:hAnsi="Arial"/>
      <w:sz w:val="24"/>
      <w:szCs w:val="22"/>
    </w:rPr>
  </w:style>
  <w:style w:type="paragraph" w:styleId="SemEspaamento">
    <w:name w:val="No Spacing"/>
    <w:uiPriority w:val="1"/>
    <w:rsid w:val="00A36C8B"/>
    <w:pPr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36C8B"/>
    <w:pPr>
      <w:spacing w:after="100"/>
      <w:ind w:left="720"/>
    </w:pPr>
  </w:style>
  <w:style w:type="character" w:styleId="Refdecomentrio">
    <w:name w:val="annotation reference"/>
    <w:basedOn w:val="Fontepargpadro"/>
    <w:uiPriority w:val="99"/>
    <w:semiHidden/>
    <w:unhideWhenUsed/>
    <w:rsid w:val="00A36C8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36C8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36C8B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36C8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36C8B"/>
    <w:rPr>
      <w:rFonts w:ascii="Arial" w:hAnsi="Arial"/>
      <w:b/>
      <w:bCs/>
    </w:rPr>
  </w:style>
  <w:style w:type="paragraph" w:customStyle="1" w:styleId="TextoQuadro">
    <w:name w:val="TextoQuadro"/>
    <w:link w:val="TextoQuadroChar"/>
    <w:autoRedefine/>
    <w:qFormat/>
    <w:rsid w:val="00556B5B"/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rsid w:val="00556B5B"/>
    <w:pPr>
      <w:jc w:val="right"/>
    </w:pPr>
  </w:style>
  <w:style w:type="character" w:customStyle="1" w:styleId="TextoQuadroChar">
    <w:name w:val="TextoQuadro Char"/>
    <w:basedOn w:val="Fontepargpadro"/>
    <w:link w:val="TextoQuadro"/>
    <w:rsid w:val="00556B5B"/>
    <w:rPr>
      <w:rFonts w:ascii="Arial" w:hAnsi="Arial"/>
      <w:sz w:val="22"/>
      <w:szCs w:val="22"/>
      <w:lang w:eastAsia="pt-BR"/>
    </w:rPr>
  </w:style>
  <w:style w:type="paragraph" w:customStyle="1" w:styleId="ttuloqdtabela">
    <w:name w:val="títuloqdtabela"/>
    <w:basedOn w:val="TextoQuadro"/>
    <w:link w:val="ttuloqdtabelaChar"/>
    <w:autoRedefine/>
    <w:qFormat/>
    <w:rsid w:val="00556B5B"/>
    <w:pPr>
      <w:jc w:val="center"/>
    </w:pPr>
    <w:rPr>
      <w:b/>
    </w:rPr>
  </w:style>
  <w:style w:type="character" w:customStyle="1" w:styleId="TextoTabelaChar">
    <w:name w:val="TextoTabela Char"/>
    <w:basedOn w:val="TextoQuadroChar"/>
    <w:link w:val="TextoTabela"/>
    <w:rsid w:val="00556B5B"/>
    <w:rPr>
      <w:rFonts w:ascii="Arial" w:hAnsi="Arial"/>
      <w:sz w:val="22"/>
      <w:szCs w:val="22"/>
      <w:lang w:eastAsia="pt-BR"/>
    </w:rPr>
  </w:style>
  <w:style w:type="paragraph" w:customStyle="1" w:styleId="Citaodiretalonga">
    <w:name w:val="Citação direta longa"/>
    <w:link w:val="CitaodiretalongaChar"/>
    <w:autoRedefine/>
    <w:qFormat/>
    <w:rsid w:val="0076599A"/>
    <w:pPr>
      <w:spacing w:before="240" w:after="360"/>
      <w:ind w:left="2268"/>
      <w:jc w:val="both"/>
    </w:pPr>
    <w:rPr>
      <w:rFonts w:ascii="Arial" w:hAnsi="Arial"/>
      <w:sz w:val="22"/>
      <w:szCs w:val="22"/>
    </w:rPr>
  </w:style>
  <w:style w:type="character" w:customStyle="1" w:styleId="ttuloqdtabelaChar">
    <w:name w:val="títuloqdtabela Char"/>
    <w:basedOn w:val="TextoQuadroChar"/>
    <w:link w:val="ttuloqdtabela"/>
    <w:rsid w:val="00556B5B"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rsid w:val="0076599A"/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rsid w:val="002E35AE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rsid w:val="0091487C"/>
    <w:pPr>
      <w:numPr>
        <w:numId w:val="11"/>
      </w:numPr>
      <w:ind w:left="1282" w:hanging="210"/>
    </w:pPr>
  </w:style>
  <w:style w:type="character" w:customStyle="1" w:styleId="ComandodepromptChar">
    <w:name w:val="Comando de prompt Char"/>
    <w:basedOn w:val="Fontepargpadro"/>
    <w:link w:val="Comandodeprompt"/>
    <w:rsid w:val="002E35AE"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rsid w:val="0091487C"/>
    <w:rPr>
      <w:rFonts w:ascii="Arial" w:hAnsi="Arial"/>
      <w:sz w:val="24"/>
      <w:szCs w:val="22"/>
    </w:rPr>
  </w:style>
  <w:style w:type="paragraph" w:styleId="NormalWeb">
    <w:name w:val="Normal (Web)"/>
    <w:basedOn w:val="Normal"/>
    <w:uiPriority w:val="99"/>
    <w:unhideWhenUsed/>
    <w:rsid w:val="00A53080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EE13BB"/>
  </w:style>
  <w:style w:type="paragraph" w:styleId="Reviso">
    <w:name w:val="Revision"/>
    <w:hidden/>
    <w:uiPriority w:val="99"/>
    <w:semiHidden/>
    <w:rsid w:val="0034219F"/>
    <w:rPr>
      <w:rFonts w:ascii="Arial" w:hAnsi="Arial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6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1703\Desktop\Templates\FIAP%20ON%20-%20Template%20para%20material%20did&#225;tico.dotx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73F43C90795D34597BB9869193EBE29" ma:contentTypeVersion="14" ma:contentTypeDescription="Crie um novo documento." ma:contentTypeScope="" ma:versionID="a23342caa5d1e5d86dbf8b49a9696f46">
  <xsd:schema xmlns:xsd="http://www.w3.org/2001/XMLSchema" xmlns:xs="http://www.w3.org/2001/XMLSchema" xmlns:p="http://schemas.microsoft.com/office/2006/metadata/properties" xmlns:ns2="5b046cae-d1d8-432d-b4bb-58d09b590569" xmlns:ns3="eb947af2-26f0-411d-a536-f4cbb904cdf6" targetNamespace="http://schemas.microsoft.com/office/2006/metadata/properties" ma:root="true" ma:fieldsID="f39abda0f092036d3e613d2b70652a31" ns2:_="" ns3:_="">
    <xsd:import namespace="5b046cae-d1d8-432d-b4bb-58d09b590569"/>
    <xsd:import namespace="eb947af2-26f0-411d-a536-f4cbb904cd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046cae-d1d8-432d-b4bb-58d09b5905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e2398b20-2c76-408b-9565-673d41e5947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947af2-26f0-411d-a536-f4cbb904cdf6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513bee62-8620-4ab6-95a3-31e8dce403ba}" ma:internalName="TaxCatchAll" ma:showField="CatchAllData" ma:web="eb947af2-26f0-411d-a536-f4cbb904cdf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5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b947af2-26f0-411d-a536-f4cbb904cdf6" xsi:nil="true"/>
    <lcf76f155ced4ddcb4097134ff3c332f xmlns="5b046cae-d1d8-432d-b4bb-58d09b590569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8F90DC-4998-4E9F-8F2A-360DA14625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68C63E-63C7-4B6B-A4E3-A37EE0FAF3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046cae-d1d8-432d-b4bb-58d09b590569"/>
    <ds:schemaRef ds:uri="eb947af2-26f0-411d-a536-f4cbb904cd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BA7911-7F0D-4BED-8F5A-24ABD02D81E6}">
  <ds:schemaRefs>
    <ds:schemaRef ds:uri="http://schemas.microsoft.com/office/2006/metadata/properties"/>
    <ds:schemaRef ds:uri="http://schemas.microsoft.com/office/infopath/2007/PartnerControls"/>
    <ds:schemaRef ds:uri="eb947af2-26f0-411d-a536-f4cbb904cdf6"/>
    <ds:schemaRef ds:uri="5b046cae-d1d8-432d-b4bb-58d09b590569"/>
  </ds:schemaRefs>
</ds:datastoreItem>
</file>

<file path=customXml/itemProps4.xml><?xml version="1.0" encoding="utf-8"?>
<ds:datastoreItem xmlns:ds="http://schemas.openxmlformats.org/officeDocument/2006/customXml" ds:itemID="{6348B837-D4FB-439E-AD4B-3196503E2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C:\Users\cl1703\Desktop\Templates\FIAP ON - Template para material didático.dotx</Template>
  <TotalTime>1</TotalTime>
  <Pages>20</Pages>
  <Words>1504</Words>
  <Characters>8122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/>
  <LinksUpToDate>false</LinksUpToDate>
  <CharactersWithSpaces>9607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FIAP ON - Geração de Conteúdo</dc:subject>
  <dc:creator>Allyne Fiorentino de Oliveira</dc:creator>
  <cp:keywords>FIAP ON;Material Didático</cp:keywords>
  <cp:lastModifiedBy>Andre Luiz Sazana Waleczki</cp:lastModifiedBy>
  <cp:revision>3</cp:revision>
  <cp:lastPrinted>2025-04-23T00:55:00Z</cp:lastPrinted>
  <dcterms:created xsi:type="dcterms:W3CDTF">2025-04-23T00:55:00Z</dcterms:created>
  <dcterms:modified xsi:type="dcterms:W3CDTF">2025-04-23T01:02:00Z</dcterms:modified>
  <cp:category>Material Didático</cp:category>
  <cp:contentStatus>Rascunho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0x010100073F43C90795D34597BB9869193EBE29</vt:lpwstr>
  </property>
  <property fmtid="{D5CDD505-2E9C-101B-9397-08002B2CF9AE}" pid="3" name="MediaServiceImageTags">
    <vt:lpwstr/>
  </property>
</Properties>
</file>